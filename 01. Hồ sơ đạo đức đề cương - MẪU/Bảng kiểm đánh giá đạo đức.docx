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8082A" w14:textId="77777777" w:rsidR="00C56F29" w:rsidRPr="00604168" w:rsidRDefault="00C56F29" w:rsidP="00E4215A">
      <w:pPr>
        <w:spacing w:line="360" w:lineRule="auto"/>
        <w:jc w:val="right"/>
        <w:rPr>
          <w:i/>
          <w:iCs/>
          <w:sz w:val="26"/>
          <w:szCs w:val="26"/>
          <w:lang w:val="vi-VN"/>
        </w:rPr>
      </w:pPr>
      <w:r w:rsidRPr="003F5601">
        <w:rPr>
          <w:b/>
          <w:bCs/>
          <w:sz w:val="26"/>
          <w:szCs w:val="26"/>
        </w:rPr>
        <w:tab/>
      </w:r>
      <w:r w:rsidRPr="003F5601">
        <w:rPr>
          <w:b/>
          <w:bCs/>
          <w:sz w:val="26"/>
          <w:szCs w:val="26"/>
        </w:rPr>
        <w:tab/>
      </w:r>
      <w:r w:rsidRPr="003F5601">
        <w:rPr>
          <w:b/>
          <w:bCs/>
          <w:sz w:val="26"/>
          <w:szCs w:val="26"/>
        </w:rPr>
        <w:tab/>
      </w:r>
      <w:r w:rsidRPr="003F5601">
        <w:rPr>
          <w:b/>
          <w:bCs/>
          <w:sz w:val="26"/>
          <w:szCs w:val="26"/>
        </w:rPr>
        <w:tab/>
      </w:r>
      <w:r w:rsidRPr="003F5601">
        <w:rPr>
          <w:b/>
          <w:bCs/>
          <w:sz w:val="26"/>
          <w:szCs w:val="26"/>
        </w:rPr>
        <w:tab/>
        <w:t xml:space="preserve">   </w:t>
      </w:r>
      <w:r w:rsidR="00B6115A">
        <w:rPr>
          <w:b/>
          <w:bCs/>
          <w:sz w:val="26"/>
          <w:szCs w:val="26"/>
        </w:rPr>
        <w:t xml:space="preserve">          </w:t>
      </w:r>
      <w:r w:rsidRPr="003F5601">
        <w:rPr>
          <w:b/>
          <w:bCs/>
          <w:sz w:val="26"/>
          <w:szCs w:val="26"/>
        </w:rPr>
        <w:t xml:space="preserve">   </w:t>
      </w:r>
      <w:r w:rsidRPr="003F5601">
        <w:rPr>
          <w:i/>
          <w:iCs/>
          <w:sz w:val="26"/>
          <w:szCs w:val="26"/>
        </w:rPr>
        <w:t xml:space="preserve">Ngày       tháng       năm </w:t>
      </w:r>
      <w:r w:rsidR="00604168">
        <w:rPr>
          <w:i/>
          <w:iCs/>
          <w:sz w:val="26"/>
          <w:szCs w:val="26"/>
        </w:rPr>
        <w:t>2024</w:t>
      </w:r>
    </w:p>
    <w:p w14:paraId="7D0E06B9" w14:textId="77777777" w:rsidR="00C56F29" w:rsidRPr="003F5601" w:rsidRDefault="00C56F29" w:rsidP="00E4215A">
      <w:pPr>
        <w:spacing w:line="360" w:lineRule="auto"/>
        <w:rPr>
          <w:i/>
          <w:iCs/>
          <w:sz w:val="26"/>
          <w:szCs w:val="26"/>
        </w:rPr>
      </w:pPr>
    </w:p>
    <w:p w14:paraId="1E24F4C0" w14:textId="77777777" w:rsidR="00EF6A20" w:rsidRPr="003F5601" w:rsidRDefault="001221D7" w:rsidP="00E4215A">
      <w:pPr>
        <w:spacing w:line="360" w:lineRule="auto"/>
        <w:jc w:val="center"/>
        <w:rPr>
          <w:b/>
          <w:bCs/>
          <w:sz w:val="26"/>
          <w:szCs w:val="26"/>
        </w:rPr>
      </w:pPr>
      <w:r>
        <w:rPr>
          <w:b/>
          <w:bCs/>
          <w:sz w:val="26"/>
          <w:szCs w:val="26"/>
        </w:rPr>
        <w:t>BẢNG KIỂM ĐÁNH GIÁ</w:t>
      </w:r>
    </w:p>
    <w:p w14:paraId="0ACE21E0" w14:textId="77777777" w:rsidR="00C56F29" w:rsidRPr="003F5601" w:rsidRDefault="006A5F24" w:rsidP="00E4215A">
      <w:pPr>
        <w:spacing w:line="360" w:lineRule="auto"/>
        <w:jc w:val="center"/>
        <w:rPr>
          <w:b/>
          <w:bCs/>
          <w:sz w:val="26"/>
          <w:szCs w:val="26"/>
        </w:rPr>
      </w:pPr>
      <w:r>
        <w:rPr>
          <w:b/>
          <w:bCs/>
          <w:sz w:val="26"/>
          <w:szCs w:val="26"/>
        </w:rPr>
        <w:t>ĐỀ CƯƠNG</w:t>
      </w:r>
      <w:r w:rsidR="00C56F29" w:rsidRPr="003F5601">
        <w:rPr>
          <w:b/>
          <w:bCs/>
          <w:sz w:val="26"/>
          <w:szCs w:val="26"/>
        </w:rPr>
        <w:t xml:space="preserve"> ĐĂNG KÝ XÉT DUYỆT THÔNG QUA ĐẠO ĐỨC NGHIÊN CỨU</w:t>
      </w:r>
    </w:p>
    <w:p w14:paraId="20F643BA" w14:textId="77777777" w:rsidR="00EF6A20" w:rsidRPr="003F5601" w:rsidRDefault="00EF6A20" w:rsidP="00E4215A">
      <w:pPr>
        <w:spacing w:line="360" w:lineRule="auto"/>
        <w:rPr>
          <w:b/>
          <w:bCs/>
          <w:sz w:val="26"/>
          <w:szCs w:val="26"/>
        </w:rPr>
      </w:pPr>
      <w:r w:rsidRPr="003F5601">
        <w:rPr>
          <w:b/>
          <w:bCs/>
          <w:sz w:val="26"/>
          <w:szCs w:val="26"/>
        </w:rPr>
        <w:tab/>
      </w:r>
      <w:r w:rsidRPr="003F5601">
        <w:rPr>
          <w:b/>
          <w:bCs/>
          <w:sz w:val="26"/>
          <w:szCs w:val="26"/>
        </w:rPr>
        <w:tab/>
      </w:r>
      <w:r w:rsidRPr="003F5601">
        <w:rPr>
          <w:b/>
          <w:bCs/>
          <w:sz w:val="26"/>
          <w:szCs w:val="26"/>
        </w:rPr>
        <w:tab/>
      </w:r>
      <w:r w:rsidRPr="003F5601">
        <w:rPr>
          <w:b/>
          <w:bCs/>
          <w:sz w:val="26"/>
          <w:szCs w:val="26"/>
        </w:rPr>
        <w:tab/>
      </w:r>
    </w:p>
    <w:tbl>
      <w:tblPr>
        <w:tblW w:w="2977" w:type="dxa"/>
        <w:tblInd w:w="67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567"/>
      </w:tblGrid>
      <w:tr w:rsidR="00EF6A20" w:rsidRPr="003F5601" w14:paraId="2F90A9EE" w14:textId="77777777" w:rsidTr="003F5601">
        <w:tc>
          <w:tcPr>
            <w:tcW w:w="2410" w:type="dxa"/>
          </w:tcPr>
          <w:p w14:paraId="2290F6A3" w14:textId="77777777" w:rsidR="00EF6A20" w:rsidRPr="003F5601" w:rsidRDefault="00EF6A20" w:rsidP="00E4215A">
            <w:pPr>
              <w:spacing w:line="360" w:lineRule="auto"/>
              <w:rPr>
                <w:sz w:val="26"/>
                <w:szCs w:val="26"/>
              </w:rPr>
            </w:pPr>
            <w:r w:rsidRPr="003F5601">
              <w:rPr>
                <w:sz w:val="26"/>
                <w:szCs w:val="26"/>
              </w:rPr>
              <w:t>Chủ tịch</w:t>
            </w:r>
          </w:p>
        </w:tc>
        <w:tc>
          <w:tcPr>
            <w:tcW w:w="567" w:type="dxa"/>
          </w:tcPr>
          <w:p w14:paraId="2E528A4E" w14:textId="77777777" w:rsidR="00EF6A20" w:rsidRPr="003F5601" w:rsidRDefault="00EF6A20" w:rsidP="00E4215A">
            <w:pPr>
              <w:spacing w:line="360" w:lineRule="auto"/>
              <w:rPr>
                <w:b/>
                <w:bCs/>
                <w:sz w:val="26"/>
                <w:szCs w:val="26"/>
              </w:rPr>
            </w:pPr>
          </w:p>
        </w:tc>
      </w:tr>
      <w:tr w:rsidR="000466B7" w:rsidRPr="003F5601" w14:paraId="6CA95A65" w14:textId="77777777" w:rsidTr="003F5601">
        <w:tc>
          <w:tcPr>
            <w:tcW w:w="2410" w:type="dxa"/>
          </w:tcPr>
          <w:p w14:paraId="5BD3CFE6" w14:textId="77777777" w:rsidR="000466B7" w:rsidRPr="003F5601" w:rsidRDefault="000466B7" w:rsidP="00E4215A">
            <w:pPr>
              <w:spacing w:line="360" w:lineRule="auto"/>
              <w:rPr>
                <w:sz w:val="26"/>
                <w:szCs w:val="26"/>
              </w:rPr>
            </w:pPr>
            <w:r>
              <w:rPr>
                <w:sz w:val="26"/>
                <w:szCs w:val="26"/>
              </w:rPr>
              <w:t>Phó chủ tịch</w:t>
            </w:r>
          </w:p>
        </w:tc>
        <w:tc>
          <w:tcPr>
            <w:tcW w:w="567" w:type="dxa"/>
          </w:tcPr>
          <w:p w14:paraId="67DB8C7C" w14:textId="77777777" w:rsidR="000466B7" w:rsidRPr="003F5601" w:rsidRDefault="000466B7" w:rsidP="00E4215A">
            <w:pPr>
              <w:spacing w:line="360" w:lineRule="auto"/>
              <w:rPr>
                <w:b/>
                <w:bCs/>
                <w:sz w:val="26"/>
                <w:szCs w:val="26"/>
              </w:rPr>
            </w:pPr>
          </w:p>
        </w:tc>
      </w:tr>
      <w:tr w:rsidR="00EF6A20" w:rsidRPr="003F5601" w14:paraId="3FCDC3E1" w14:textId="77777777" w:rsidTr="003F5601">
        <w:tc>
          <w:tcPr>
            <w:tcW w:w="2410" w:type="dxa"/>
          </w:tcPr>
          <w:p w14:paraId="37FDBD5E" w14:textId="77777777" w:rsidR="00EF6A20" w:rsidRPr="003F5601" w:rsidRDefault="00EF6A20" w:rsidP="00E4215A">
            <w:pPr>
              <w:spacing w:line="360" w:lineRule="auto"/>
              <w:rPr>
                <w:sz w:val="26"/>
                <w:szCs w:val="26"/>
              </w:rPr>
            </w:pPr>
            <w:r w:rsidRPr="003F5601">
              <w:rPr>
                <w:sz w:val="26"/>
                <w:szCs w:val="26"/>
              </w:rPr>
              <w:t>Thành viên</w:t>
            </w:r>
          </w:p>
        </w:tc>
        <w:tc>
          <w:tcPr>
            <w:tcW w:w="567" w:type="dxa"/>
          </w:tcPr>
          <w:p w14:paraId="1C568F8D" w14:textId="77777777" w:rsidR="00EF6A20" w:rsidRPr="003F5601" w:rsidRDefault="00EF6A20" w:rsidP="00E4215A">
            <w:pPr>
              <w:spacing w:line="360" w:lineRule="auto"/>
              <w:rPr>
                <w:b/>
                <w:bCs/>
                <w:sz w:val="26"/>
                <w:szCs w:val="26"/>
              </w:rPr>
            </w:pPr>
          </w:p>
        </w:tc>
      </w:tr>
    </w:tbl>
    <w:p w14:paraId="53E0564B" w14:textId="77777777" w:rsidR="00DF1A58" w:rsidRDefault="00DF1A58" w:rsidP="00E4215A">
      <w:pPr>
        <w:spacing w:line="360" w:lineRule="auto"/>
        <w:ind w:left="1843" w:right="-428" w:hanging="1843"/>
        <w:rPr>
          <w:sz w:val="26"/>
          <w:szCs w:val="26"/>
        </w:rPr>
      </w:pPr>
    </w:p>
    <w:p w14:paraId="605B66FE" w14:textId="77777777" w:rsidR="00375EBA" w:rsidRPr="000379EB" w:rsidRDefault="00375EBA" w:rsidP="00E4215A">
      <w:pPr>
        <w:tabs>
          <w:tab w:val="left" w:pos="5529"/>
        </w:tabs>
        <w:spacing w:line="360" w:lineRule="auto"/>
        <w:jc w:val="both"/>
        <w:rPr>
          <w:rFonts w:ascii="Arial" w:hAnsi="Arial" w:cs="Arial"/>
          <w:i/>
          <w:sz w:val="28"/>
          <w:lang w:val="vi-VN"/>
        </w:rPr>
      </w:pPr>
      <w:r w:rsidRPr="000379EB">
        <w:rPr>
          <w:b/>
          <w:bCs/>
          <w:sz w:val="26"/>
          <w:szCs w:val="26"/>
        </w:rPr>
        <w:t>Tên nghiên cứu:</w:t>
      </w:r>
      <w:r>
        <w:rPr>
          <w:b/>
          <w:bCs/>
          <w:sz w:val="26"/>
          <w:szCs w:val="26"/>
        </w:rPr>
        <w:t xml:space="preserve"> </w:t>
      </w:r>
      <w:r w:rsidR="009F2F03" w:rsidRPr="009F2F03">
        <w:rPr>
          <w:sz w:val="26"/>
          <w:szCs w:val="26"/>
        </w:rPr>
        <w:t>Đánh giá hiệu quả sản phẩm sữa dinh dưỡng pha sẵn KUN DOCTOR COLOSTRUM lên tình trạng dinh dưỡng, miễn dịch, tiêu hóa và giấc ngủ của trẻ từ 24 đến 72 tháng tuổi</w:t>
      </w:r>
      <w:r w:rsidR="000379EB" w:rsidRPr="000379EB">
        <w:rPr>
          <w:sz w:val="26"/>
          <w:szCs w:val="26"/>
          <w:lang w:val="vi-VN"/>
        </w:rPr>
        <w:t>.</w:t>
      </w:r>
    </w:p>
    <w:p w14:paraId="2D8AFFC2" w14:textId="77777777" w:rsidR="00375EBA" w:rsidRDefault="00375EBA" w:rsidP="00E4215A">
      <w:pPr>
        <w:tabs>
          <w:tab w:val="left" w:pos="7965"/>
          <w:tab w:val="left" w:pos="8385"/>
        </w:tabs>
        <w:spacing w:line="360" w:lineRule="auto"/>
        <w:rPr>
          <w:bCs/>
          <w:sz w:val="26"/>
          <w:szCs w:val="26"/>
        </w:rPr>
      </w:pPr>
      <w:r>
        <w:rPr>
          <w:bCs/>
          <w:sz w:val="26"/>
          <w:szCs w:val="26"/>
        </w:rPr>
        <w:tab/>
      </w:r>
    </w:p>
    <w:p w14:paraId="48827504" w14:textId="77777777" w:rsidR="00375EBA" w:rsidRPr="000379EB" w:rsidRDefault="00375EBA" w:rsidP="00E4215A">
      <w:pPr>
        <w:spacing w:line="360" w:lineRule="auto"/>
        <w:ind w:right="-428"/>
        <w:rPr>
          <w:bCs/>
          <w:i/>
          <w:sz w:val="26"/>
          <w:szCs w:val="28"/>
          <w:lang w:val="vi-VN"/>
        </w:rPr>
      </w:pPr>
      <w:r w:rsidRPr="000379EB">
        <w:rPr>
          <w:b/>
          <w:sz w:val="26"/>
          <w:szCs w:val="26"/>
        </w:rPr>
        <w:t>Chủ nhiệm đề tài:</w:t>
      </w:r>
      <w:r>
        <w:rPr>
          <w:b/>
          <w:sz w:val="26"/>
          <w:szCs w:val="26"/>
        </w:rPr>
        <w:t xml:space="preserve"> </w:t>
      </w:r>
      <w:r w:rsidR="000379EB" w:rsidRPr="000379EB">
        <w:rPr>
          <w:bCs/>
          <w:sz w:val="26"/>
          <w:szCs w:val="26"/>
        </w:rPr>
        <w:t>Ts</w:t>
      </w:r>
      <w:r w:rsidR="000379EB" w:rsidRPr="000379EB">
        <w:rPr>
          <w:bCs/>
          <w:sz w:val="26"/>
          <w:szCs w:val="26"/>
          <w:lang w:val="vi-VN"/>
        </w:rPr>
        <w:t>. Bs. Trương Hồng Sơn</w:t>
      </w:r>
    </w:p>
    <w:p w14:paraId="4FCFF57E" w14:textId="77777777" w:rsidR="007A01F0" w:rsidRPr="000379EB" w:rsidRDefault="00375EBA" w:rsidP="00E4215A">
      <w:pPr>
        <w:spacing w:line="360" w:lineRule="auto"/>
        <w:ind w:right="-428"/>
        <w:rPr>
          <w:i/>
          <w:sz w:val="26"/>
          <w:szCs w:val="28"/>
          <w:lang w:val="vi-VN"/>
        </w:rPr>
      </w:pPr>
      <w:r w:rsidRPr="000379EB">
        <w:rPr>
          <w:bCs/>
          <w:sz w:val="26"/>
          <w:szCs w:val="26"/>
          <w:lang w:val="vi-VN"/>
        </w:rPr>
        <w:t>Giáo viên hướng dẫn:</w:t>
      </w:r>
      <w:r w:rsidRPr="000379EB">
        <w:rPr>
          <w:i/>
          <w:sz w:val="26"/>
          <w:szCs w:val="28"/>
          <w:lang w:val="vi-VN"/>
        </w:rPr>
        <w:t xml:space="preserve"> </w:t>
      </w:r>
    </w:p>
    <w:p w14:paraId="7809B0D8" w14:textId="77777777" w:rsidR="007A01F0" w:rsidRPr="000379EB" w:rsidRDefault="007A01F0" w:rsidP="00E4215A">
      <w:pPr>
        <w:tabs>
          <w:tab w:val="left" w:pos="4290"/>
        </w:tabs>
        <w:spacing w:line="360" w:lineRule="auto"/>
        <w:rPr>
          <w:i/>
          <w:sz w:val="26"/>
          <w:szCs w:val="28"/>
          <w:lang w:val="vi-VN"/>
        </w:rPr>
      </w:pPr>
      <w:r w:rsidRPr="000379EB">
        <w:rPr>
          <w:sz w:val="26"/>
          <w:szCs w:val="26"/>
          <w:lang w:val="vi-VN"/>
        </w:rPr>
        <w:t>Đơn vị chủ trì</w:t>
      </w:r>
      <w:r w:rsidRPr="000379EB">
        <w:rPr>
          <w:b/>
          <w:sz w:val="26"/>
          <w:szCs w:val="26"/>
          <w:lang w:val="vi-VN"/>
        </w:rPr>
        <w:t xml:space="preserve">: </w:t>
      </w:r>
      <w:r w:rsidR="000379EB" w:rsidRPr="000379EB">
        <w:rPr>
          <w:i/>
          <w:sz w:val="26"/>
          <w:szCs w:val="28"/>
          <w:lang w:val="vi-VN"/>
        </w:rPr>
        <w:t>Viện</w:t>
      </w:r>
      <w:r w:rsidR="000379EB">
        <w:rPr>
          <w:i/>
          <w:sz w:val="26"/>
          <w:szCs w:val="28"/>
          <w:lang w:val="vi-VN"/>
        </w:rPr>
        <w:t xml:space="preserve"> Y học ứng dụng Việt Nam</w:t>
      </w:r>
    </w:p>
    <w:p w14:paraId="26D25903" w14:textId="77777777" w:rsidR="007A01F0" w:rsidRPr="000379EB" w:rsidRDefault="007A01F0" w:rsidP="00E4215A">
      <w:pPr>
        <w:spacing w:line="360" w:lineRule="auto"/>
        <w:ind w:right="-45"/>
        <w:jc w:val="both"/>
        <w:rPr>
          <w:sz w:val="26"/>
          <w:szCs w:val="26"/>
          <w:lang w:val="vi-VN"/>
        </w:rPr>
      </w:pPr>
      <w:r w:rsidRPr="000379EB">
        <w:rPr>
          <w:sz w:val="26"/>
          <w:szCs w:val="26"/>
          <w:lang w:val="vi-VN"/>
        </w:rPr>
        <w:t>Hồ sơ mới</w:t>
      </w:r>
      <w:bookmarkStart w:id="0" w:name="Check10"/>
      <w:r w:rsidR="008E6885">
        <w:rPr>
          <w:sz w:val="26"/>
          <w:szCs w:val="26"/>
          <w:lang w:val="vi-VN"/>
        </w:rPr>
        <w:t xml:space="preserve">   </w:t>
      </w:r>
      <w:r>
        <w:fldChar w:fldCharType="begin">
          <w:ffData>
            <w:name w:val="Check10"/>
            <w:enabled/>
            <w:calcOnExit w:val="0"/>
            <w:checkBox>
              <w:sizeAuto/>
              <w:default w:val="0"/>
            </w:checkBox>
          </w:ffData>
        </w:fldChar>
      </w:r>
      <w:r w:rsidRPr="000379EB">
        <w:rPr>
          <w:sz w:val="26"/>
          <w:szCs w:val="26"/>
          <w:lang w:val="vi-VN"/>
        </w:rPr>
        <w:instrText xml:space="preserve"> FORMCHECKBOX </w:instrText>
      </w:r>
      <w:r>
        <w:fldChar w:fldCharType="end"/>
      </w:r>
      <w:bookmarkEnd w:id="0"/>
      <w:r w:rsidRPr="000379EB">
        <w:rPr>
          <w:sz w:val="26"/>
          <w:szCs w:val="26"/>
          <w:lang w:val="vi-VN"/>
        </w:rPr>
        <w:tab/>
      </w:r>
      <w:r w:rsidRPr="000379EB">
        <w:rPr>
          <w:sz w:val="26"/>
          <w:szCs w:val="26"/>
          <w:lang w:val="vi-VN"/>
        </w:rPr>
        <w:tab/>
      </w:r>
      <w:r w:rsidRPr="000379EB">
        <w:rPr>
          <w:sz w:val="26"/>
          <w:szCs w:val="26"/>
          <w:lang w:val="vi-VN"/>
        </w:rPr>
        <w:tab/>
      </w:r>
      <w:r w:rsidR="008E6885">
        <w:rPr>
          <w:sz w:val="26"/>
          <w:szCs w:val="26"/>
          <w:lang w:val="vi-VN"/>
        </w:rPr>
        <w:tab/>
      </w:r>
      <w:r w:rsidRPr="000379EB">
        <w:rPr>
          <w:sz w:val="26"/>
          <w:szCs w:val="26"/>
          <w:lang w:val="vi-VN"/>
        </w:rPr>
        <w:t>Hồ sơ xin phép lại/gia hạn</w:t>
      </w:r>
      <w:r w:rsidRPr="000379EB">
        <w:rPr>
          <w:sz w:val="26"/>
          <w:szCs w:val="26"/>
          <w:lang w:val="vi-VN"/>
        </w:rPr>
        <w:tab/>
      </w:r>
      <w:r>
        <w:rPr>
          <w:sz w:val="26"/>
          <w:szCs w:val="26"/>
        </w:rPr>
        <w:fldChar w:fldCharType="begin">
          <w:ffData>
            <w:name w:val="Check10"/>
            <w:enabled/>
            <w:calcOnExit w:val="0"/>
            <w:checkBox>
              <w:sizeAuto/>
              <w:default w:val="0"/>
            </w:checkBox>
          </w:ffData>
        </w:fldChar>
      </w:r>
      <w:r w:rsidRPr="000379EB">
        <w:rPr>
          <w:sz w:val="26"/>
          <w:szCs w:val="26"/>
          <w:lang w:val="vi-VN"/>
        </w:rPr>
        <w:instrText xml:space="preserve"> FORMCHECKBOX </w:instrText>
      </w:r>
      <w:r>
        <w:rPr>
          <w:sz w:val="26"/>
          <w:szCs w:val="26"/>
        </w:rPr>
      </w:r>
      <w:r>
        <w:rPr>
          <w:sz w:val="26"/>
          <w:szCs w:val="26"/>
        </w:rPr>
        <w:fldChar w:fldCharType="end"/>
      </w:r>
    </w:p>
    <w:p w14:paraId="6EAD9C62" w14:textId="77777777" w:rsidR="007A01F0" w:rsidRPr="006A4840" w:rsidRDefault="007A01F0" w:rsidP="009F2F03">
      <w:pPr>
        <w:tabs>
          <w:tab w:val="left" w:leader="dot" w:pos="9090"/>
        </w:tabs>
        <w:spacing w:line="360" w:lineRule="auto"/>
        <w:ind w:right="-19"/>
        <w:jc w:val="both"/>
        <w:rPr>
          <w:bCs/>
          <w:sz w:val="26"/>
          <w:szCs w:val="26"/>
          <w:lang w:val="vi-VN"/>
        </w:rPr>
      </w:pPr>
      <w:r w:rsidRPr="006A4840">
        <w:rPr>
          <w:bCs/>
          <w:sz w:val="26"/>
          <w:szCs w:val="26"/>
          <w:lang w:val="vi-VN"/>
        </w:rPr>
        <w:t xml:space="preserve">Họ và tên thành viên Hội </w:t>
      </w:r>
      <w:r w:rsidR="009F2F03">
        <w:rPr>
          <w:bCs/>
          <w:sz w:val="26"/>
          <w:szCs w:val="26"/>
          <w:lang w:val="vi-VN"/>
        </w:rPr>
        <w:t xml:space="preserve">đồng: </w:t>
      </w:r>
      <w:r w:rsidR="009F2F03">
        <w:rPr>
          <w:bCs/>
          <w:sz w:val="26"/>
          <w:szCs w:val="26"/>
          <w:lang w:val="vi-VN"/>
        </w:rPr>
        <w:tab/>
      </w:r>
    </w:p>
    <w:p w14:paraId="155542B5" w14:textId="77777777" w:rsidR="00565ACE" w:rsidRPr="006A4840" w:rsidRDefault="007A01F0" w:rsidP="009F2F03">
      <w:pPr>
        <w:tabs>
          <w:tab w:val="left" w:leader="dot" w:pos="9090"/>
        </w:tabs>
        <w:spacing w:line="360" w:lineRule="auto"/>
        <w:ind w:right="-19"/>
        <w:rPr>
          <w:bCs/>
          <w:color w:val="FFFFFF"/>
          <w:sz w:val="26"/>
          <w:szCs w:val="26"/>
          <w:lang w:val="vi-VN"/>
        </w:rPr>
      </w:pPr>
      <w:r w:rsidRPr="006A4840">
        <w:rPr>
          <w:bCs/>
          <w:color w:val="000000"/>
          <w:sz w:val="26"/>
          <w:szCs w:val="26"/>
          <w:lang w:val="vi-VN"/>
        </w:rPr>
        <w:t>Học hàm:</w:t>
      </w:r>
      <w:r w:rsidR="006A4840">
        <w:rPr>
          <w:bCs/>
          <w:color w:val="000000"/>
          <w:sz w:val="26"/>
          <w:szCs w:val="26"/>
          <w:lang w:val="vi-VN"/>
        </w:rPr>
        <w:t xml:space="preserve">........................................    </w:t>
      </w:r>
      <w:r w:rsidR="008E6885">
        <w:rPr>
          <w:bCs/>
          <w:color w:val="000000"/>
          <w:sz w:val="26"/>
          <w:szCs w:val="26"/>
          <w:lang w:val="vi-VN"/>
        </w:rPr>
        <w:t xml:space="preserve">      </w:t>
      </w:r>
      <w:r w:rsidR="006A4840">
        <w:rPr>
          <w:bCs/>
          <w:color w:val="000000"/>
          <w:sz w:val="26"/>
          <w:szCs w:val="26"/>
          <w:lang w:val="vi-VN"/>
        </w:rPr>
        <w:t>H</w:t>
      </w:r>
      <w:r w:rsidRPr="006A4840">
        <w:rPr>
          <w:bCs/>
          <w:color w:val="000000"/>
          <w:sz w:val="26"/>
          <w:szCs w:val="26"/>
          <w:lang w:val="vi-VN"/>
        </w:rPr>
        <w:t>ọc vị:</w:t>
      </w:r>
      <w:r w:rsidR="006A4840">
        <w:rPr>
          <w:bCs/>
          <w:color w:val="000000"/>
          <w:sz w:val="26"/>
          <w:szCs w:val="26"/>
          <w:lang w:val="vi-VN"/>
        </w:rPr>
        <w:t xml:space="preserve"> </w:t>
      </w:r>
      <w:r w:rsidR="009F2F03">
        <w:rPr>
          <w:bCs/>
          <w:color w:val="000000"/>
          <w:sz w:val="26"/>
          <w:szCs w:val="26"/>
          <w:lang w:val="vi-VN"/>
        </w:rPr>
        <w:tab/>
      </w:r>
    </w:p>
    <w:p w14:paraId="02ECCAD6" w14:textId="77777777" w:rsidR="005B3BEC" w:rsidRPr="006A4840" w:rsidRDefault="005B3BEC" w:rsidP="00E4215A">
      <w:pPr>
        <w:spacing w:line="360" w:lineRule="auto"/>
        <w:ind w:right="281"/>
        <w:rPr>
          <w:bCs/>
          <w:color w:val="FFFFFF"/>
          <w:sz w:val="26"/>
          <w:szCs w:val="26"/>
          <w:lang w:val="vi-VN"/>
        </w:rPr>
      </w:pPr>
    </w:p>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8"/>
        <w:gridCol w:w="6312"/>
        <w:gridCol w:w="3161"/>
      </w:tblGrid>
      <w:tr w:rsidR="00A2330E" w:rsidRPr="00E4215A" w14:paraId="7F8C9633" w14:textId="77777777" w:rsidTr="009F2F03">
        <w:trPr>
          <w:jc w:val="center"/>
        </w:trPr>
        <w:tc>
          <w:tcPr>
            <w:tcW w:w="558" w:type="dxa"/>
          </w:tcPr>
          <w:p w14:paraId="512E263E" w14:textId="77777777" w:rsidR="006A5F24" w:rsidRPr="006A5F24" w:rsidRDefault="00A2330E" w:rsidP="009F2F03">
            <w:pPr>
              <w:spacing w:before="60" w:line="360" w:lineRule="auto"/>
              <w:jc w:val="center"/>
              <w:rPr>
                <w:bCs/>
                <w:sz w:val="26"/>
                <w:szCs w:val="26"/>
              </w:rPr>
            </w:pPr>
            <w:r>
              <w:rPr>
                <w:bCs/>
                <w:sz w:val="26"/>
                <w:szCs w:val="26"/>
              </w:rPr>
              <w:t>1</w:t>
            </w:r>
          </w:p>
        </w:tc>
        <w:tc>
          <w:tcPr>
            <w:tcW w:w="6312" w:type="dxa"/>
          </w:tcPr>
          <w:p w14:paraId="727E02B2" w14:textId="77777777" w:rsidR="006A5F24" w:rsidRDefault="00A2330E" w:rsidP="009F2F03">
            <w:pPr>
              <w:spacing w:before="60" w:line="360" w:lineRule="auto"/>
              <w:rPr>
                <w:bCs/>
                <w:sz w:val="26"/>
                <w:szCs w:val="26"/>
              </w:rPr>
            </w:pPr>
            <w:r>
              <w:rPr>
                <w:bCs/>
                <w:sz w:val="26"/>
                <w:szCs w:val="26"/>
              </w:rPr>
              <w:t xml:space="preserve">Câu hỏi nghiên cứu của đề cương có rõ </w:t>
            </w:r>
            <w:r w:rsidR="007D486A">
              <w:rPr>
                <w:bCs/>
                <w:sz w:val="26"/>
                <w:szCs w:val="26"/>
              </w:rPr>
              <w:t>rà</w:t>
            </w:r>
            <w:r>
              <w:rPr>
                <w:bCs/>
                <w:sz w:val="26"/>
                <w:szCs w:val="26"/>
              </w:rPr>
              <w:t>ng, cụ thể hay không?</w:t>
            </w:r>
          </w:p>
          <w:p w14:paraId="673A6644" w14:textId="77777777" w:rsidR="00E4215A" w:rsidRPr="00E4215A" w:rsidRDefault="00A2330E" w:rsidP="009F2F03">
            <w:pPr>
              <w:spacing w:before="60" w:line="360" w:lineRule="auto"/>
              <w:rPr>
                <w:bCs/>
                <w:sz w:val="26"/>
                <w:szCs w:val="26"/>
                <w:lang w:val="vi-VN"/>
              </w:rPr>
            </w:pPr>
            <w:r>
              <w:rPr>
                <w:bCs/>
                <w:sz w:val="26"/>
                <w:szCs w:val="26"/>
              </w:rPr>
              <w:t xml:space="preserve">Nếu </w:t>
            </w:r>
            <w:r w:rsidRPr="00A2330E">
              <w:rPr>
                <w:b/>
                <w:bCs/>
                <w:sz w:val="26"/>
                <w:szCs w:val="26"/>
              </w:rPr>
              <w:t>không</w:t>
            </w:r>
            <w:r>
              <w:rPr>
                <w:bCs/>
                <w:sz w:val="26"/>
                <w:szCs w:val="26"/>
              </w:rPr>
              <w:t xml:space="preserve"> hoặc </w:t>
            </w:r>
            <w:r w:rsidRPr="00A2330E">
              <w:rPr>
                <w:b/>
                <w:bCs/>
                <w:sz w:val="26"/>
                <w:szCs w:val="26"/>
              </w:rPr>
              <w:t>không thể đánh giá</w:t>
            </w:r>
            <w:r>
              <w:rPr>
                <w:bCs/>
                <w:sz w:val="26"/>
                <w:szCs w:val="26"/>
              </w:rPr>
              <w:t xml:space="preserve"> vui lòng giải thích</w:t>
            </w:r>
            <w:r w:rsidR="007D486A">
              <w:rPr>
                <w:bCs/>
                <w:sz w:val="26"/>
                <w:szCs w:val="26"/>
              </w:rPr>
              <w:t>:</w:t>
            </w:r>
          </w:p>
        </w:tc>
        <w:tc>
          <w:tcPr>
            <w:tcW w:w="3161" w:type="dxa"/>
          </w:tcPr>
          <w:p w14:paraId="4672256E" w14:textId="77777777" w:rsidR="00A2330E" w:rsidRPr="00E4215A" w:rsidRDefault="006339F0" w:rsidP="009F2F03">
            <w:pPr>
              <w:spacing w:before="60" w:line="360" w:lineRule="auto"/>
              <w:rPr>
                <w:sz w:val="26"/>
                <w:szCs w:val="26"/>
                <w:lang w:val="vi-VN"/>
              </w:rPr>
            </w:pPr>
            <w:r>
              <w:rPr>
                <w:sz w:val="26"/>
                <w:szCs w:val="26"/>
              </w:rPr>
              <w:fldChar w:fldCharType="begin">
                <w:ffData>
                  <w:name w:val=""/>
                  <w:enabled/>
                  <w:calcOnExit w:val="0"/>
                  <w:checkBox>
                    <w:sizeAuto/>
                    <w:default w:val="0"/>
                  </w:checkBox>
                </w:ffData>
              </w:fldChar>
            </w:r>
            <w:r w:rsidR="00A2330E" w:rsidRPr="00E4215A">
              <w:rPr>
                <w:sz w:val="26"/>
                <w:szCs w:val="26"/>
                <w:lang w:val="vi-VN"/>
              </w:rPr>
              <w:instrText xml:space="preserve"> FORMCHECKBOX </w:instrText>
            </w:r>
            <w:r>
              <w:rPr>
                <w:sz w:val="26"/>
                <w:szCs w:val="26"/>
              </w:rPr>
            </w:r>
            <w:r>
              <w:rPr>
                <w:sz w:val="26"/>
                <w:szCs w:val="26"/>
              </w:rPr>
              <w:fldChar w:fldCharType="end"/>
            </w:r>
            <w:r w:rsidR="00A2330E" w:rsidRPr="00E4215A">
              <w:rPr>
                <w:sz w:val="26"/>
                <w:szCs w:val="26"/>
                <w:lang w:val="vi-VN"/>
              </w:rPr>
              <w:t xml:space="preserve"> Có    </w:t>
            </w:r>
            <w:r w:rsidRPr="006A5F24">
              <w:rPr>
                <w:sz w:val="26"/>
                <w:szCs w:val="26"/>
              </w:rPr>
              <w:fldChar w:fldCharType="begin">
                <w:ffData>
                  <w:name w:val="Check10"/>
                  <w:enabled/>
                  <w:calcOnExit w:val="0"/>
                  <w:checkBox>
                    <w:sizeAuto/>
                    <w:default w:val="0"/>
                  </w:checkBox>
                </w:ffData>
              </w:fldChar>
            </w:r>
            <w:r w:rsidR="00A2330E" w:rsidRPr="00E4215A">
              <w:rPr>
                <w:sz w:val="26"/>
                <w:szCs w:val="26"/>
                <w:lang w:val="vi-VN"/>
              </w:rPr>
              <w:instrText xml:space="preserve"> FORMCHECKBOX </w:instrText>
            </w:r>
            <w:r w:rsidRPr="006A5F24">
              <w:rPr>
                <w:sz w:val="26"/>
                <w:szCs w:val="26"/>
              </w:rPr>
            </w:r>
            <w:r w:rsidRPr="006A5F24">
              <w:rPr>
                <w:sz w:val="26"/>
                <w:szCs w:val="26"/>
              </w:rPr>
              <w:fldChar w:fldCharType="end"/>
            </w:r>
            <w:r w:rsidR="00A2330E" w:rsidRPr="00E4215A">
              <w:rPr>
                <w:sz w:val="26"/>
                <w:szCs w:val="26"/>
                <w:lang w:val="vi-VN"/>
              </w:rPr>
              <w:t xml:space="preserve"> Không</w:t>
            </w:r>
          </w:p>
          <w:p w14:paraId="2412C7ED" w14:textId="77777777" w:rsidR="00A2330E" w:rsidRPr="00E4215A" w:rsidRDefault="006339F0" w:rsidP="009F2F03">
            <w:pPr>
              <w:spacing w:before="60" w:line="360" w:lineRule="auto"/>
              <w:rPr>
                <w:sz w:val="26"/>
                <w:szCs w:val="26"/>
                <w:lang w:val="vi-VN"/>
              </w:rPr>
            </w:pPr>
            <w:r w:rsidRPr="006A5F24">
              <w:rPr>
                <w:sz w:val="26"/>
                <w:szCs w:val="26"/>
              </w:rPr>
              <w:fldChar w:fldCharType="begin">
                <w:ffData>
                  <w:name w:val="Check10"/>
                  <w:enabled/>
                  <w:calcOnExit w:val="0"/>
                  <w:checkBox>
                    <w:sizeAuto/>
                    <w:default w:val="0"/>
                  </w:checkBox>
                </w:ffData>
              </w:fldChar>
            </w:r>
            <w:r w:rsidR="00A2330E" w:rsidRPr="00E4215A">
              <w:rPr>
                <w:sz w:val="26"/>
                <w:szCs w:val="26"/>
                <w:lang w:val="vi-VN"/>
              </w:rPr>
              <w:instrText xml:space="preserve"> FORMCHECKBOX </w:instrText>
            </w:r>
            <w:r w:rsidRPr="006A5F24">
              <w:rPr>
                <w:sz w:val="26"/>
                <w:szCs w:val="26"/>
              </w:rPr>
            </w:r>
            <w:r w:rsidRPr="006A5F24">
              <w:rPr>
                <w:sz w:val="26"/>
                <w:szCs w:val="26"/>
              </w:rPr>
              <w:fldChar w:fldCharType="end"/>
            </w:r>
            <w:r w:rsidR="00A2330E" w:rsidRPr="00E4215A">
              <w:rPr>
                <w:sz w:val="26"/>
                <w:szCs w:val="26"/>
                <w:lang w:val="vi-VN"/>
              </w:rPr>
              <w:t xml:space="preserve"> không thể đánh giá</w:t>
            </w:r>
          </w:p>
        </w:tc>
      </w:tr>
      <w:tr w:rsidR="00A2330E" w:rsidRPr="00E4215A" w14:paraId="3C41C104" w14:textId="77777777" w:rsidTr="009F2F03">
        <w:trPr>
          <w:jc w:val="center"/>
        </w:trPr>
        <w:tc>
          <w:tcPr>
            <w:tcW w:w="558" w:type="dxa"/>
          </w:tcPr>
          <w:p w14:paraId="4F6B3131" w14:textId="77777777" w:rsidR="006A5F24" w:rsidRPr="006A5F24" w:rsidRDefault="00A2330E" w:rsidP="009F2F03">
            <w:pPr>
              <w:spacing w:before="60" w:line="360" w:lineRule="auto"/>
              <w:jc w:val="center"/>
              <w:rPr>
                <w:bCs/>
                <w:sz w:val="26"/>
                <w:szCs w:val="26"/>
              </w:rPr>
            </w:pPr>
            <w:r>
              <w:rPr>
                <w:bCs/>
                <w:sz w:val="26"/>
                <w:szCs w:val="26"/>
              </w:rPr>
              <w:t>2</w:t>
            </w:r>
          </w:p>
        </w:tc>
        <w:tc>
          <w:tcPr>
            <w:tcW w:w="6312" w:type="dxa"/>
          </w:tcPr>
          <w:p w14:paraId="5E4AF8A5" w14:textId="77777777" w:rsidR="006A5F24" w:rsidRDefault="00A2330E" w:rsidP="009F2F03">
            <w:pPr>
              <w:spacing w:before="60" w:line="360" w:lineRule="auto"/>
              <w:rPr>
                <w:bCs/>
                <w:sz w:val="26"/>
                <w:szCs w:val="26"/>
              </w:rPr>
            </w:pPr>
            <w:r>
              <w:rPr>
                <w:bCs/>
                <w:sz w:val="26"/>
                <w:szCs w:val="26"/>
              </w:rPr>
              <w:t>Nghiên cứu có ý nghĩa xã hội không?</w:t>
            </w:r>
          </w:p>
          <w:p w14:paraId="7D31B598" w14:textId="77777777" w:rsidR="00E4215A" w:rsidRPr="00E4215A" w:rsidRDefault="00A2330E" w:rsidP="009F2F03">
            <w:pPr>
              <w:spacing w:before="60" w:line="360" w:lineRule="auto"/>
              <w:rPr>
                <w:bCs/>
                <w:sz w:val="26"/>
                <w:szCs w:val="26"/>
                <w:lang w:val="vi-VN"/>
              </w:rPr>
            </w:pPr>
            <w:r>
              <w:rPr>
                <w:bCs/>
                <w:sz w:val="26"/>
                <w:szCs w:val="26"/>
              </w:rPr>
              <w:t xml:space="preserve">Nếu </w:t>
            </w:r>
            <w:r w:rsidRPr="00A2330E">
              <w:rPr>
                <w:b/>
                <w:bCs/>
                <w:sz w:val="26"/>
                <w:szCs w:val="26"/>
              </w:rPr>
              <w:t>không</w:t>
            </w:r>
            <w:r>
              <w:rPr>
                <w:bCs/>
                <w:sz w:val="26"/>
                <w:szCs w:val="26"/>
              </w:rPr>
              <w:t xml:space="preserve"> hoặc </w:t>
            </w:r>
            <w:r w:rsidRPr="00A2330E">
              <w:rPr>
                <w:b/>
                <w:bCs/>
                <w:sz w:val="26"/>
                <w:szCs w:val="26"/>
              </w:rPr>
              <w:t>không thể đánh giá</w:t>
            </w:r>
            <w:r>
              <w:rPr>
                <w:bCs/>
                <w:sz w:val="26"/>
                <w:szCs w:val="26"/>
              </w:rPr>
              <w:t xml:space="preserve"> vui lòng giải thích</w:t>
            </w:r>
            <w:r w:rsidR="007D486A">
              <w:rPr>
                <w:bCs/>
                <w:sz w:val="26"/>
                <w:szCs w:val="26"/>
              </w:rPr>
              <w:t>:</w:t>
            </w:r>
          </w:p>
        </w:tc>
        <w:tc>
          <w:tcPr>
            <w:tcW w:w="3161" w:type="dxa"/>
          </w:tcPr>
          <w:p w14:paraId="77107862" w14:textId="77777777" w:rsidR="00A2330E" w:rsidRPr="00E4215A" w:rsidRDefault="006339F0" w:rsidP="009F2F03">
            <w:pPr>
              <w:spacing w:before="60" w:line="360" w:lineRule="auto"/>
              <w:rPr>
                <w:sz w:val="26"/>
                <w:szCs w:val="26"/>
                <w:lang w:val="vi-VN"/>
              </w:rPr>
            </w:pPr>
            <w:r>
              <w:rPr>
                <w:sz w:val="26"/>
                <w:szCs w:val="26"/>
              </w:rPr>
              <w:fldChar w:fldCharType="begin">
                <w:ffData>
                  <w:name w:val=""/>
                  <w:enabled/>
                  <w:calcOnExit w:val="0"/>
                  <w:checkBox>
                    <w:sizeAuto/>
                    <w:default w:val="0"/>
                  </w:checkBox>
                </w:ffData>
              </w:fldChar>
            </w:r>
            <w:r w:rsidR="00A2330E" w:rsidRPr="00E4215A">
              <w:rPr>
                <w:sz w:val="26"/>
                <w:szCs w:val="26"/>
                <w:lang w:val="vi-VN"/>
              </w:rPr>
              <w:instrText xml:space="preserve"> FORMCHECKBOX </w:instrText>
            </w:r>
            <w:r>
              <w:rPr>
                <w:sz w:val="26"/>
                <w:szCs w:val="26"/>
              </w:rPr>
            </w:r>
            <w:r>
              <w:rPr>
                <w:sz w:val="26"/>
                <w:szCs w:val="26"/>
              </w:rPr>
              <w:fldChar w:fldCharType="end"/>
            </w:r>
            <w:r w:rsidR="00A2330E" w:rsidRPr="00E4215A">
              <w:rPr>
                <w:sz w:val="26"/>
                <w:szCs w:val="26"/>
                <w:lang w:val="vi-VN"/>
              </w:rPr>
              <w:t xml:space="preserve"> Có   </w:t>
            </w:r>
            <w:r w:rsidRPr="006A5F24">
              <w:rPr>
                <w:sz w:val="26"/>
                <w:szCs w:val="26"/>
              </w:rPr>
              <w:fldChar w:fldCharType="begin">
                <w:ffData>
                  <w:name w:val="Check10"/>
                  <w:enabled/>
                  <w:calcOnExit w:val="0"/>
                  <w:checkBox>
                    <w:sizeAuto/>
                    <w:default w:val="0"/>
                  </w:checkBox>
                </w:ffData>
              </w:fldChar>
            </w:r>
            <w:r w:rsidR="00A2330E" w:rsidRPr="00E4215A">
              <w:rPr>
                <w:sz w:val="26"/>
                <w:szCs w:val="26"/>
                <w:lang w:val="vi-VN"/>
              </w:rPr>
              <w:instrText xml:space="preserve"> FORMCHECKBOX </w:instrText>
            </w:r>
            <w:r w:rsidRPr="006A5F24">
              <w:rPr>
                <w:sz w:val="26"/>
                <w:szCs w:val="26"/>
              </w:rPr>
            </w:r>
            <w:r w:rsidRPr="006A5F24">
              <w:rPr>
                <w:sz w:val="26"/>
                <w:szCs w:val="26"/>
              </w:rPr>
              <w:fldChar w:fldCharType="end"/>
            </w:r>
            <w:r w:rsidR="00A2330E" w:rsidRPr="00E4215A">
              <w:rPr>
                <w:sz w:val="26"/>
                <w:szCs w:val="26"/>
                <w:lang w:val="vi-VN"/>
              </w:rPr>
              <w:t xml:space="preserve"> Không</w:t>
            </w:r>
          </w:p>
          <w:p w14:paraId="4DE744A8" w14:textId="77777777" w:rsidR="006A5F24" w:rsidRPr="00E4215A" w:rsidRDefault="006339F0" w:rsidP="009F2F03">
            <w:pPr>
              <w:spacing w:before="60" w:line="360" w:lineRule="auto"/>
              <w:rPr>
                <w:bCs/>
                <w:sz w:val="26"/>
                <w:szCs w:val="26"/>
                <w:lang w:val="vi-VN"/>
              </w:rPr>
            </w:pPr>
            <w:r w:rsidRPr="006A5F24">
              <w:rPr>
                <w:sz w:val="26"/>
                <w:szCs w:val="26"/>
              </w:rPr>
              <w:fldChar w:fldCharType="begin">
                <w:ffData>
                  <w:name w:val="Check10"/>
                  <w:enabled/>
                  <w:calcOnExit w:val="0"/>
                  <w:checkBox>
                    <w:sizeAuto/>
                    <w:default w:val="0"/>
                  </w:checkBox>
                </w:ffData>
              </w:fldChar>
            </w:r>
            <w:r w:rsidR="00A2330E" w:rsidRPr="00E4215A">
              <w:rPr>
                <w:sz w:val="26"/>
                <w:szCs w:val="26"/>
                <w:lang w:val="vi-VN"/>
              </w:rPr>
              <w:instrText xml:space="preserve"> FORMCHECKBOX </w:instrText>
            </w:r>
            <w:r w:rsidRPr="006A5F24">
              <w:rPr>
                <w:sz w:val="26"/>
                <w:szCs w:val="26"/>
              </w:rPr>
            </w:r>
            <w:r w:rsidRPr="006A5F24">
              <w:rPr>
                <w:sz w:val="26"/>
                <w:szCs w:val="26"/>
              </w:rPr>
              <w:fldChar w:fldCharType="end"/>
            </w:r>
            <w:r w:rsidR="00A2330E" w:rsidRPr="00E4215A">
              <w:rPr>
                <w:sz w:val="26"/>
                <w:szCs w:val="26"/>
                <w:lang w:val="vi-VN"/>
              </w:rPr>
              <w:t xml:space="preserve"> không thể đánh giá</w:t>
            </w:r>
          </w:p>
        </w:tc>
      </w:tr>
      <w:tr w:rsidR="00A2330E" w:rsidRPr="00E4215A" w14:paraId="2C9404B1" w14:textId="77777777" w:rsidTr="009F2F03">
        <w:trPr>
          <w:jc w:val="center"/>
        </w:trPr>
        <w:tc>
          <w:tcPr>
            <w:tcW w:w="558" w:type="dxa"/>
          </w:tcPr>
          <w:p w14:paraId="41968414" w14:textId="77777777" w:rsidR="00A2330E" w:rsidRDefault="00A2330E" w:rsidP="009F2F03">
            <w:pPr>
              <w:spacing w:before="60" w:line="360" w:lineRule="auto"/>
              <w:jc w:val="center"/>
              <w:rPr>
                <w:bCs/>
                <w:sz w:val="26"/>
                <w:szCs w:val="26"/>
              </w:rPr>
            </w:pPr>
            <w:r>
              <w:rPr>
                <w:bCs/>
                <w:sz w:val="26"/>
                <w:szCs w:val="26"/>
              </w:rPr>
              <w:t>3</w:t>
            </w:r>
          </w:p>
        </w:tc>
        <w:tc>
          <w:tcPr>
            <w:tcW w:w="6312" w:type="dxa"/>
          </w:tcPr>
          <w:p w14:paraId="4655D3FF" w14:textId="77777777" w:rsidR="00A2330E" w:rsidRDefault="00A2330E" w:rsidP="009F2F03">
            <w:pPr>
              <w:spacing w:before="60" w:line="360" w:lineRule="auto"/>
              <w:rPr>
                <w:bCs/>
                <w:sz w:val="26"/>
                <w:szCs w:val="26"/>
              </w:rPr>
            </w:pPr>
            <w:r>
              <w:rPr>
                <w:bCs/>
                <w:sz w:val="26"/>
                <w:szCs w:val="26"/>
              </w:rPr>
              <w:t>Nghiên cứu được tiến hành trên con người?</w:t>
            </w:r>
          </w:p>
          <w:p w14:paraId="65B2CA95" w14:textId="77777777" w:rsidR="00C45372" w:rsidRPr="00E4215A" w:rsidRDefault="00A2330E" w:rsidP="009F2F03">
            <w:pPr>
              <w:spacing w:before="60" w:line="360" w:lineRule="auto"/>
              <w:rPr>
                <w:bCs/>
                <w:sz w:val="26"/>
                <w:szCs w:val="26"/>
                <w:lang w:val="vi-VN"/>
              </w:rPr>
            </w:pPr>
            <w:r>
              <w:rPr>
                <w:bCs/>
                <w:sz w:val="26"/>
                <w:szCs w:val="26"/>
              </w:rPr>
              <w:t xml:space="preserve">Nếu </w:t>
            </w:r>
            <w:r w:rsidRPr="00A2330E">
              <w:rPr>
                <w:b/>
                <w:bCs/>
                <w:sz w:val="26"/>
                <w:szCs w:val="26"/>
              </w:rPr>
              <w:t>không</w:t>
            </w:r>
            <w:r>
              <w:rPr>
                <w:bCs/>
                <w:sz w:val="26"/>
                <w:szCs w:val="26"/>
              </w:rPr>
              <w:t xml:space="preserve"> hoặc </w:t>
            </w:r>
            <w:r w:rsidRPr="00A2330E">
              <w:rPr>
                <w:b/>
                <w:bCs/>
                <w:sz w:val="26"/>
                <w:szCs w:val="26"/>
              </w:rPr>
              <w:t>không thể đánh giá</w:t>
            </w:r>
            <w:r>
              <w:rPr>
                <w:bCs/>
                <w:sz w:val="26"/>
                <w:szCs w:val="26"/>
              </w:rPr>
              <w:t xml:space="preserve"> vui lòng giải thích</w:t>
            </w:r>
            <w:r w:rsidR="007D486A">
              <w:rPr>
                <w:bCs/>
                <w:sz w:val="26"/>
                <w:szCs w:val="26"/>
              </w:rPr>
              <w:t>:</w:t>
            </w:r>
          </w:p>
        </w:tc>
        <w:tc>
          <w:tcPr>
            <w:tcW w:w="3161" w:type="dxa"/>
          </w:tcPr>
          <w:p w14:paraId="17129404" w14:textId="77777777" w:rsidR="00A2330E" w:rsidRPr="00E4215A" w:rsidRDefault="006339F0" w:rsidP="009F2F03">
            <w:pPr>
              <w:spacing w:before="60" w:line="360" w:lineRule="auto"/>
              <w:rPr>
                <w:sz w:val="26"/>
                <w:szCs w:val="26"/>
                <w:lang w:val="vi-VN"/>
              </w:rPr>
            </w:pPr>
            <w:r>
              <w:rPr>
                <w:sz w:val="26"/>
                <w:szCs w:val="26"/>
              </w:rPr>
              <w:fldChar w:fldCharType="begin">
                <w:ffData>
                  <w:name w:val=""/>
                  <w:enabled/>
                  <w:calcOnExit w:val="0"/>
                  <w:checkBox>
                    <w:sizeAuto/>
                    <w:default w:val="0"/>
                  </w:checkBox>
                </w:ffData>
              </w:fldChar>
            </w:r>
            <w:r w:rsidR="00A2330E" w:rsidRPr="00E4215A">
              <w:rPr>
                <w:sz w:val="26"/>
                <w:szCs w:val="26"/>
                <w:lang w:val="vi-VN"/>
              </w:rPr>
              <w:instrText xml:space="preserve"> FORMCHECKBOX </w:instrText>
            </w:r>
            <w:r>
              <w:rPr>
                <w:sz w:val="26"/>
                <w:szCs w:val="26"/>
              </w:rPr>
            </w:r>
            <w:r>
              <w:rPr>
                <w:sz w:val="26"/>
                <w:szCs w:val="26"/>
              </w:rPr>
              <w:fldChar w:fldCharType="end"/>
            </w:r>
            <w:r w:rsidR="00A2330E" w:rsidRPr="00E4215A">
              <w:rPr>
                <w:sz w:val="26"/>
                <w:szCs w:val="26"/>
                <w:lang w:val="vi-VN"/>
              </w:rPr>
              <w:t xml:space="preserve"> Có   </w:t>
            </w:r>
            <w:r w:rsidRPr="006A5F24">
              <w:rPr>
                <w:sz w:val="26"/>
                <w:szCs w:val="26"/>
              </w:rPr>
              <w:fldChar w:fldCharType="begin">
                <w:ffData>
                  <w:name w:val="Check10"/>
                  <w:enabled/>
                  <w:calcOnExit w:val="0"/>
                  <w:checkBox>
                    <w:sizeAuto/>
                    <w:default w:val="0"/>
                  </w:checkBox>
                </w:ffData>
              </w:fldChar>
            </w:r>
            <w:r w:rsidR="00A2330E" w:rsidRPr="00E4215A">
              <w:rPr>
                <w:sz w:val="26"/>
                <w:szCs w:val="26"/>
                <w:lang w:val="vi-VN"/>
              </w:rPr>
              <w:instrText xml:space="preserve"> FORMCHECKBOX </w:instrText>
            </w:r>
            <w:r w:rsidRPr="006A5F24">
              <w:rPr>
                <w:sz w:val="26"/>
                <w:szCs w:val="26"/>
              </w:rPr>
            </w:r>
            <w:r w:rsidRPr="006A5F24">
              <w:rPr>
                <w:sz w:val="26"/>
                <w:szCs w:val="26"/>
              </w:rPr>
              <w:fldChar w:fldCharType="end"/>
            </w:r>
            <w:r w:rsidR="00A2330E" w:rsidRPr="00E4215A">
              <w:rPr>
                <w:sz w:val="26"/>
                <w:szCs w:val="26"/>
                <w:lang w:val="vi-VN"/>
              </w:rPr>
              <w:t xml:space="preserve"> Không</w:t>
            </w:r>
          </w:p>
          <w:p w14:paraId="3EC527C8" w14:textId="77777777" w:rsidR="00A2330E" w:rsidRPr="00E4215A" w:rsidRDefault="006339F0" w:rsidP="009F2F03">
            <w:pPr>
              <w:spacing w:before="60" w:line="360" w:lineRule="auto"/>
              <w:rPr>
                <w:sz w:val="26"/>
                <w:szCs w:val="26"/>
                <w:lang w:val="vi-VN"/>
              </w:rPr>
            </w:pPr>
            <w:r w:rsidRPr="006A5F24">
              <w:rPr>
                <w:sz w:val="26"/>
                <w:szCs w:val="26"/>
              </w:rPr>
              <w:fldChar w:fldCharType="begin">
                <w:ffData>
                  <w:name w:val="Check10"/>
                  <w:enabled/>
                  <w:calcOnExit w:val="0"/>
                  <w:checkBox>
                    <w:sizeAuto/>
                    <w:default w:val="0"/>
                  </w:checkBox>
                </w:ffData>
              </w:fldChar>
            </w:r>
            <w:r w:rsidR="00A2330E" w:rsidRPr="00E4215A">
              <w:rPr>
                <w:sz w:val="26"/>
                <w:szCs w:val="26"/>
                <w:lang w:val="vi-VN"/>
              </w:rPr>
              <w:instrText xml:space="preserve"> FORMCHECKBOX </w:instrText>
            </w:r>
            <w:r w:rsidRPr="006A5F24">
              <w:rPr>
                <w:sz w:val="26"/>
                <w:szCs w:val="26"/>
              </w:rPr>
            </w:r>
            <w:r w:rsidRPr="006A5F24">
              <w:rPr>
                <w:sz w:val="26"/>
                <w:szCs w:val="26"/>
              </w:rPr>
              <w:fldChar w:fldCharType="end"/>
            </w:r>
            <w:r w:rsidR="00A2330E" w:rsidRPr="00E4215A">
              <w:rPr>
                <w:sz w:val="26"/>
                <w:szCs w:val="26"/>
                <w:lang w:val="vi-VN"/>
              </w:rPr>
              <w:t xml:space="preserve"> không thể đánh giá</w:t>
            </w:r>
          </w:p>
        </w:tc>
      </w:tr>
      <w:tr w:rsidR="00A2330E" w:rsidRPr="00E4215A" w14:paraId="5303E858" w14:textId="77777777" w:rsidTr="009F2F03">
        <w:trPr>
          <w:jc w:val="center"/>
        </w:trPr>
        <w:tc>
          <w:tcPr>
            <w:tcW w:w="558" w:type="dxa"/>
          </w:tcPr>
          <w:p w14:paraId="4584B665" w14:textId="77777777" w:rsidR="00A2330E" w:rsidRDefault="00A2330E" w:rsidP="009F2F03">
            <w:pPr>
              <w:spacing w:before="60" w:line="360" w:lineRule="auto"/>
              <w:jc w:val="center"/>
              <w:rPr>
                <w:bCs/>
                <w:sz w:val="26"/>
                <w:szCs w:val="26"/>
              </w:rPr>
            </w:pPr>
            <w:r>
              <w:rPr>
                <w:bCs/>
                <w:sz w:val="26"/>
                <w:szCs w:val="26"/>
              </w:rPr>
              <w:t>4</w:t>
            </w:r>
          </w:p>
        </w:tc>
        <w:tc>
          <w:tcPr>
            <w:tcW w:w="6312" w:type="dxa"/>
          </w:tcPr>
          <w:p w14:paraId="0F560E18" w14:textId="77777777" w:rsidR="00A2330E" w:rsidRDefault="00A2330E" w:rsidP="009F2F03">
            <w:pPr>
              <w:spacing w:before="60" w:line="360" w:lineRule="auto"/>
              <w:rPr>
                <w:bCs/>
                <w:sz w:val="26"/>
                <w:szCs w:val="26"/>
              </w:rPr>
            </w:pPr>
            <w:r>
              <w:rPr>
                <w:bCs/>
                <w:sz w:val="26"/>
                <w:szCs w:val="26"/>
              </w:rPr>
              <w:t xml:space="preserve">Nghiên cứu có sự tham gia của </w:t>
            </w:r>
            <w:r w:rsidR="007D486A">
              <w:rPr>
                <w:bCs/>
                <w:sz w:val="26"/>
                <w:szCs w:val="26"/>
              </w:rPr>
              <w:t>người</w:t>
            </w:r>
            <w:r>
              <w:rPr>
                <w:bCs/>
                <w:sz w:val="26"/>
                <w:szCs w:val="26"/>
              </w:rPr>
              <w:t xml:space="preserve"> </w:t>
            </w:r>
            <w:r w:rsidR="007D486A">
              <w:rPr>
                <w:bCs/>
                <w:sz w:val="26"/>
                <w:szCs w:val="26"/>
              </w:rPr>
              <w:t xml:space="preserve">trong nhóm </w:t>
            </w:r>
            <w:r>
              <w:rPr>
                <w:bCs/>
                <w:sz w:val="26"/>
                <w:szCs w:val="26"/>
              </w:rPr>
              <w:t>dễ t</w:t>
            </w:r>
            <w:r w:rsidR="00F55241">
              <w:rPr>
                <w:bCs/>
                <w:sz w:val="26"/>
                <w:szCs w:val="26"/>
              </w:rPr>
              <w:t>ổ</w:t>
            </w:r>
            <w:r>
              <w:rPr>
                <w:bCs/>
                <w:sz w:val="26"/>
                <w:szCs w:val="26"/>
              </w:rPr>
              <w:t>n thương?</w:t>
            </w:r>
          </w:p>
          <w:p w14:paraId="73677A8B" w14:textId="77777777" w:rsidR="00E4215A" w:rsidRPr="00E4215A" w:rsidRDefault="00A2330E" w:rsidP="009F2F03">
            <w:pPr>
              <w:spacing w:before="60" w:line="360" w:lineRule="auto"/>
              <w:rPr>
                <w:bCs/>
                <w:sz w:val="26"/>
                <w:szCs w:val="26"/>
                <w:lang w:val="vi-VN"/>
              </w:rPr>
            </w:pPr>
            <w:r>
              <w:rPr>
                <w:bCs/>
                <w:sz w:val="26"/>
                <w:szCs w:val="26"/>
              </w:rPr>
              <w:t xml:space="preserve">Nếu </w:t>
            </w:r>
            <w:r w:rsidRPr="00A2330E">
              <w:rPr>
                <w:b/>
                <w:bCs/>
                <w:sz w:val="26"/>
                <w:szCs w:val="26"/>
              </w:rPr>
              <w:t>không</w:t>
            </w:r>
            <w:r>
              <w:rPr>
                <w:bCs/>
                <w:sz w:val="26"/>
                <w:szCs w:val="26"/>
              </w:rPr>
              <w:t xml:space="preserve"> hoặc </w:t>
            </w:r>
            <w:r w:rsidRPr="00A2330E">
              <w:rPr>
                <w:b/>
                <w:bCs/>
                <w:sz w:val="26"/>
                <w:szCs w:val="26"/>
              </w:rPr>
              <w:t>không thể đánh giá</w:t>
            </w:r>
            <w:r>
              <w:rPr>
                <w:bCs/>
                <w:sz w:val="26"/>
                <w:szCs w:val="26"/>
              </w:rPr>
              <w:t xml:space="preserve"> vui lòng giải thích</w:t>
            </w:r>
            <w:r w:rsidR="007D486A">
              <w:rPr>
                <w:bCs/>
                <w:sz w:val="26"/>
                <w:szCs w:val="26"/>
              </w:rPr>
              <w:t>:</w:t>
            </w:r>
          </w:p>
        </w:tc>
        <w:tc>
          <w:tcPr>
            <w:tcW w:w="3161" w:type="dxa"/>
          </w:tcPr>
          <w:p w14:paraId="63D51FCE" w14:textId="77777777" w:rsidR="00A2330E" w:rsidRPr="00E4215A" w:rsidRDefault="006339F0" w:rsidP="009F2F03">
            <w:pPr>
              <w:spacing w:before="60" w:line="360" w:lineRule="auto"/>
              <w:rPr>
                <w:sz w:val="26"/>
                <w:szCs w:val="26"/>
                <w:lang w:val="vi-VN"/>
              </w:rPr>
            </w:pPr>
            <w:r>
              <w:rPr>
                <w:sz w:val="26"/>
                <w:szCs w:val="26"/>
              </w:rPr>
              <w:fldChar w:fldCharType="begin">
                <w:ffData>
                  <w:name w:val=""/>
                  <w:enabled/>
                  <w:calcOnExit w:val="0"/>
                  <w:checkBox>
                    <w:sizeAuto/>
                    <w:default w:val="0"/>
                  </w:checkBox>
                </w:ffData>
              </w:fldChar>
            </w:r>
            <w:r w:rsidR="00A2330E" w:rsidRPr="00E4215A">
              <w:rPr>
                <w:sz w:val="26"/>
                <w:szCs w:val="26"/>
                <w:lang w:val="vi-VN"/>
              </w:rPr>
              <w:instrText xml:space="preserve"> FORMCHECKBOX </w:instrText>
            </w:r>
            <w:r>
              <w:rPr>
                <w:sz w:val="26"/>
                <w:szCs w:val="26"/>
              </w:rPr>
            </w:r>
            <w:r>
              <w:rPr>
                <w:sz w:val="26"/>
                <w:szCs w:val="26"/>
              </w:rPr>
              <w:fldChar w:fldCharType="end"/>
            </w:r>
            <w:r w:rsidR="00A2330E" w:rsidRPr="00E4215A">
              <w:rPr>
                <w:sz w:val="26"/>
                <w:szCs w:val="26"/>
                <w:lang w:val="vi-VN"/>
              </w:rPr>
              <w:t xml:space="preserve"> Có   </w:t>
            </w:r>
            <w:r w:rsidRPr="006A5F24">
              <w:rPr>
                <w:sz w:val="26"/>
                <w:szCs w:val="26"/>
              </w:rPr>
              <w:fldChar w:fldCharType="begin">
                <w:ffData>
                  <w:name w:val="Check10"/>
                  <w:enabled/>
                  <w:calcOnExit w:val="0"/>
                  <w:checkBox>
                    <w:sizeAuto/>
                    <w:default w:val="0"/>
                  </w:checkBox>
                </w:ffData>
              </w:fldChar>
            </w:r>
            <w:r w:rsidR="00A2330E" w:rsidRPr="00E4215A">
              <w:rPr>
                <w:sz w:val="26"/>
                <w:szCs w:val="26"/>
                <w:lang w:val="vi-VN"/>
              </w:rPr>
              <w:instrText xml:space="preserve"> FORMCHECKBOX </w:instrText>
            </w:r>
            <w:r w:rsidRPr="006A5F24">
              <w:rPr>
                <w:sz w:val="26"/>
                <w:szCs w:val="26"/>
              </w:rPr>
            </w:r>
            <w:r w:rsidRPr="006A5F24">
              <w:rPr>
                <w:sz w:val="26"/>
                <w:szCs w:val="26"/>
              </w:rPr>
              <w:fldChar w:fldCharType="end"/>
            </w:r>
            <w:r w:rsidR="00A2330E" w:rsidRPr="00E4215A">
              <w:rPr>
                <w:sz w:val="26"/>
                <w:szCs w:val="26"/>
                <w:lang w:val="vi-VN"/>
              </w:rPr>
              <w:t xml:space="preserve"> Không</w:t>
            </w:r>
          </w:p>
          <w:p w14:paraId="0231FEAD" w14:textId="77777777" w:rsidR="00A2330E" w:rsidRPr="00E4215A" w:rsidRDefault="006339F0" w:rsidP="009F2F03">
            <w:pPr>
              <w:spacing w:before="60" w:line="360" w:lineRule="auto"/>
              <w:rPr>
                <w:sz w:val="26"/>
                <w:szCs w:val="26"/>
                <w:lang w:val="vi-VN"/>
              </w:rPr>
            </w:pPr>
            <w:r w:rsidRPr="006A5F24">
              <w:rPr>
                <w:sz w:val="26"/>
                <w:szCs w:val="26"/>
              </w:rPr>
              <w:fldChar w:fldCharType="begin">
                <w:ffData>
                  <w:name w:val="Check10"/>
                  <w:enabled/>
                  <w:calcOnExit w:val="0"/>
                  <w:checkBox>
                    <w:sizeAuto/>
                    <w:default w:val="0"/>
                  </w:checkBox>
                </w:ffData>
              </w:fldChar>
            </w:r>
            <w:r w:rsidR="00A2330E" w:rsidRPr="00E4215A">
              <w:rPr>
                <w:sz w:val="26"/>
                <w:szCs w:val="26"/>
                <w:lang w:val="vi-VN"/>
              </w:rPr>
              <w:instrText xml:space="preserve"> FORMCHECKBOX </w:instrText>
            </w:r>
            <w:r w:rsidRPr="006A5F24">
              <w:rPr>
                <w:sz w:val="26"/>
                <w:szCs w:val="26"/>
              </w:rPr>
            </w:r>
            <w:r w:rsidRPr="006A5F24">
              <w:rPr>
                <w:sz w:val="26"/>
                <w:szCs w:val="26"/>
              </w:rPr>
              <w:fldChar w:fldCharType="end"/>
            </w:r>
            <w:r w:rsidR="00A2330E" w:rsidRPr="00E4215A">
              <w:rPr>
                <w:sz w:val="26"/>
                <w:szCs w:val="26"/>
                <w:lang w:val="vi-VN"/>
              </w:rPr>
              <w:t xml:space="preserve"> không thể đánh giá</w:t>
            </w:r>
          </w:p>
        </w:tc>
      </w:tr>
      <w:tr w:rsidR="007D486A" w:rsidRPr="006A5F24" w14:paraId="0A165497" w14:textId="77777777" w:rsidTr="009F2F03">
        <w:trPr>
          <w:jc w:val="center"/>
        </w:trPr>
        <w:tc>
          <w:tcPr>
            <w:tcW w:w="558" w:type="dxa"/>
          </w:tcPr>
          <w:p w14:paraId="57F56C55" w14:textId="77777777" w:rsidR="007D486A" w:rsidRDefault="007D486A" w:rsidP="009F2F03">
            <w:pPr>
              <w:spacing w:before="60" w:line="360" w:lineRule="auto"/>
              <w:jc w:val="center"/>
              <w:rPr>
                <w:bCs/>
                <w:sz w:val="26"/>
                <w:szCs w:val="26"/>
              </w:rPr>
            </w:pPr>
            <w:r>
              <w:rPr>
                <w:bCs/>
                <w:sz w:val="26"/>
                <w:szCs w:val="26"/>
              </w:rPr>
              <w:lastRenderedPageBreak/>
              <w:t>5</w:t>
            </w:r>
          </w:p>
        </w:tc>
        <w:tc>
          <w:tcPr>
            <w:tcW w:w="6312" w:type="dxa"/>
          </w:tcPr>
          <w:p w14:paraId="7D49ED17" w14:textId="77777777" w:rsidR="007D486A" w:rsidRDefault="007D486A" w:rsidP="009F2F03">
            <w:pPr>
              <w:spacing w:before="60" w:line="360" w:lineRule="auto"/>
              <w:rPr>
                <w:bCs/>
                <w:sz w:val="26"/>
                <w:szCs w:val="26"/>
              </w:rPr>
            </w:pPr>
            <w:r>
              <w:rPr>
                <w:bCs/>
                <w:sz w:val="26"/>
                <w:szCs w:val="26"/>
              </w:rPr>
              <w:t xml:space="preserve">Nghiên cứu có cơ chế thích hợp để bảo vệ cá nhân trong nhóm dễ tổn thương hay không? </w:t>
            </w:r>
          </w:p>
          <w:p w14:paraId="181980FF" w14:textId="77777777" w:rsidR="00C45372" w:rsidRPr="009F2F03" w:rsidRDefault="007D486A" w:rsidP="009F2F03">
            <w:pPr>
              <w:spacing w:before="60" w:line="360" w:lineRule="auto"/>
              <w:rPr>
                <w:bCs/>
                <w:sz w:val="26"/>
                <w:szCs w:val="26"/>
                <w:lang w:val="vi-VN"/>
              </w:rPr>
            </w:pPr>
            <w:r>
              <w:rPr>
                <w:bCs/>
                <w:sz w:val="26"/>
                <w:szCs w:val="26"/>
              </w:rPr>
              <w:t xml:space="preserve">Nếu </w:t>
            </w:r>
            <w:r w:rsidRPr="00A2330E">
              <w:rPr>
                <w:b/>
                <w:bCs/>
                <w:sz w:val="26"/>
                <w:szCs w:val="26"/>
              </w:rPr>
              <w:t>không</w:t>
            </w:r>
            <w:r>
              <w:rPr>
                <w:bCs/>
                <w:sz w:val="26"/>
                <w:szCs w:val="26"/>
              </w:rPr>
              <w:t xml:space="preserve"> hoặc </w:t>
            </w:r>
            <w:r w:rsidRPr="00A2330E">
              <w:rPr>
                <w:b/>
                <w:bCs/>
                <w:sz w:val="26"/>
                <w:szCs w:val="26"/>
              </w:rPr>
              <w:t>không thể đánh giá</w:t>
            </w:r>
            <w:r>
              <w:rPr>
                <w:bCs/>
                <w:sz w:val="26"/>
                <w:szCs w:val="26"/>
              </w:rPr>
              <w:t xml:space="preserve"> vui lòng giải thích:</w:t>
            </w:r>
          </w:p>
        </w:tc>
        <w:tc>
          <w:tcPr>
            <w:tcW w:w="3161" w:type="dxa"/>
          </w:tcPr>
          <w:p w14:paraId="25767102" w14:textId="77777777" w:rsidR="007D486A" w:rsidRDefault="006339F0" w:rsidP="009F2F03">
            <w:pPr>
              <w:spacing w:before="60" w:line="360" w:lineRule="auto"/>
              <w:rPr>
                <w:sz w:val="26"/>
                <w:szCs w:val="26"/>
              </w:rPr>
            </w:pPr>
            <w:r>
              <w:rPr>
                <w:sz w:val="26"/>
                <w:szCs w:val="26"/>
              </w:rPr>
              <w:fldChar w:fldCharType="begin">
                <w:ffData>
                  <w:name w:val=""/>
                  <w:enabled/>
                  <w:calcOnExit w:val="0"/>
                  <w:checkBox>
                    <w:sizeAuto/>
                    <w:default w:val="0"/>
                  </w:checkBox>
                </w:ffData>
              </w:fldChar>
            </w:r>
            <w:r w:rsidR="007D486A">
              <w:rPr>
                <w:sz w:val="26"/>
                <w:szCs w:val="26"/>
              </w:rPr>
              <w:instrText xml:space="preserve"> FORMCHECKBOX </w:instrText>
            </w:r>
            <w:r>
              <w:rPr>
                <w:sz w:val="26"/>
                <w:szCs w:val="26"/>
              </w:rPr>
            </w:r>
            <w:r>
              <w:rPr>
                <w:sz w:val="26"/>
                <w:szCs w:val="26"/>
              </w:rPr>
              <w:fldChar w:fldCharType="end"/>
            </w:r>
            <w:r w:rsidR="007D486A">
              <w:rPr>
                <w:sz w:val="26"/>
                <w:szCs w:val="26"/>
              </w:rPr>
              <w:t xml:space="preserve"> Có   </w:t>
            </w:r>
            <w:r w:rsidRPr="006A5F24">
              <w:rPr>
                <w:sz w:val="26"/>
                <w:szCs w:val="26"/>
              </w:rPr>
              <w:fldChar w:fldCharType="begin">
                <w:ffData>
                  <w:name w:val="Check10"/>
                  <w:enabled/>
                  <w:calcOnExit w:val="0"/>
                  <w:checkBox>
                    <w:sizeAuto/>
                    <w:default w:val="0"/>
                  </w:checkBox>
                </w:ffData>
              </w:fldChar>
            </w:r>
            <w:r w:rsidR="007D486A" w:rsidRPr="006A5F24">
              <w:rPr>
                <w:sz w:val="26"/>
                <w:szCs w:val="26"/>
              </w:rPr>
              <w:instrText xml:space="preserve"> FORMCHECKBOX </w:instrText>
            </w:r>
            <w:r w:rsidRPr="006A5F24">
              <w:rPr>
                <w:sz w:val="26"/>
                <w:szCs w:val="26"/>
              </w:rPr>
            </w:r>
            <w:r w:rsidRPr="006A5F24">
              <w:rPr>
                <w:sz w:val="26"/>
                <w:szCs w:val="26"/>
              </w:rPr>
              <w:fldChar w:fldCharType="end"/>
            </w:r>
            <w:r w:rsidR="007D486A">
              <w:rPr>
                <w:sz w:val="26"/>
                <w:szCs w:val="26"/>
              </w:rPr>
              <w:t xml:space="preserve"> Không</w:t>
            </w:r>
          </w:p>
          <w:p w14:paraId="4BDA204F" w14:textId="77777777" w:rsidR="007D486A" w:rsidRDefault="006339F0" w:rsidP="009F2F03">
            <w:pPr>
              <w:spacing w:before="60" w:line="360" w:lineRule="auto"/>
              <w:rPr>
                <w:sz w:val="26"/>
                <w:szCs w:val="26"/>
              </w:rPr>
            </w:pPr>
            <w:r w:rsidRPr="006A5F24">
              <w:rPr>
                <w:sz w:val="26"/>
                <w:szCs w:val="26"/>
              </w:rPr>
              <w:fldChar w:fldCharType="begin">
                <w:ffData>
                  <w:name w:val="Check10"/>
                  <w:enabled/>
                  <w:calcOnExit w:val="0"/>
                  <w:checkBox>
                    <w:sizeAuto/>
                    <w:default w:val="0"/>
                  </w:checkBox>
                </w:ffData>
              </w:fldChar>
            </w:r>
            <w:r w:rsidR="007D486A" w:rsidRPr="006A5F24">
              <w:rPr>
                <w:sz w:val="26"/>
                <w:szCs w:val="26"/>
              </w:rPr>
              <w:instrText xml:space="preserve"> FORMCHECKBOX </w:instrText>
            </w:r>
            <w:r w:rsidRPr="006A5F24">
              <w:rPr>
                <w:sz w:val="26"/>
                <w:szCs w:val="26"/>
              </w:rPr>
            </w:r>
            <w:r w:rsidRPr="006A5F24">
              <w:rPr>
                <w:sz w:val="26"/>
                <w:szCs w:val="26"/>
              </w:rPr>
              <w:fldChar w:fldCharType="end"/>
            </w:r>
            <w:r w:rsidR="007D486A">
              <w:rPr>
                <w:sz w:val="26"/>
                <w:szCs w:val="26"/>
              </w:rPr>
              <w:t xml:space="preserve"> không thể đánh giá</w:t>
            </w:r>
          </w:p>
        </w:tc>
      </w:tr>
      <w:tr w:rsidR="007D486A" w:rsidRPr="006A5F24" w14:paraId="2487F9B6" w14:textId="77777777" w:rsidTr="009F2F03">
        <w:trPr>
          <w:jc w:val="center"/>
        </w:trPr>
        <w:tc>
          <w:tcPr>
            <w:tcW w:w="558" w:type="dxa"/>
          </w:tcPr>
          <w:p w14:paraId="15B7C8D3" w14:textId="77777777" w:rsidR="007D486A" w:rsidRDefault="007D486A" w:rsidP="009F2F03">
            <w:pPr>
              <w:spacing w:before="60" w:line="360" w:lineRule="auto"/>
              <w:jc w:val="center"/>
              <w:rPr>
                <w:bCs/>
                <w:sz w:val="26"/>
                <w:szCs w:val="26"/>
              </w:rPr>
            </w:pPr>
            <w:r>
              <w:rPr>
                <w:bCs/>
                <w:sz w:val="26"/>
                <w:szCs w:val="26"/>
              </w:rPr>
              <w:t>6</w:t>
            </w:r>
          </w:p>
        </w:tc>
        <w:tc>
          <w:tcPr>
            <w:tcW w:w="6312" w:type="dxa"/>
          </w:tcPr>
          <w:p w14:paraId="46A00152" w14:textId="77777777" w:rsidR="008C3BEE" w:rsidRPr="009F2F03" w:rsidRDefault="007D486A" w:rsidP="009F2F03">
            <w:pPr>
              <w:spacing w:before="60" w:line="360" w:lineRule="auto"/>
              <w:rPr>
                <w:bCs/>
                <w:sz w:val="26"/>
                <w:szCs w:val="26"/>
                <w:lang w:val="vi-VN"/>
              </w:rPr>
            </w:pPr>
            <w:r>
              <w:rPr>
                <w:bCs/>
                <w:sz w:val="26"/>
                <w:szCs w:val="26"/>
              </w:rPr>
              <w:t>Những rủi ro có thể x</w:t>
            </w:r>
            <w:r w:rsidR="007E5327">
              <w:rPr>
                <w:bCs/>
                <w:sz w:val="26"/>
                <w:szCs w:val="26"/>
              </w:rPr>
              <w:t>ả</w:t>
            </w:r>
            <w:r>
              <w:rPr>
                <w:bCs/>
                <w:sz w:val="26"/>
                <w:szCs w:val="26"/>
              </w:rPr>
              <w:t>y ra của nghiên cứu?</w:t>
            </w:r>
          </w:p>
        </w:tc>
        <w:tc>
          <w:tcPr>
            <w:tcW w:w="3161" w:type="dxa"/>
          </w:tcPr>
          <w:p w14:paraId="035F8940" w14:textId="77777777" w:rsidR="007D486A" w:rsidRDefault="006339F0" w:rsidP="009F2F03">
            <w:pPr>
              <w:spacing w:before="60" w:line="360" w:lineRule="auto"/>
              <w:rPr>
                <w:sz w:val="26"/>
                <w:szCs w:val="26"/>
              </w:rPr>
            </w:pPr>
            <w:r>
              <w:rPr>
                <w:sz w:val="26"/>
                <w:szCs w:val="26"/>
              </w:rPr>
              <w:fldChar w:fldCharType="begin">
                <w:ffData>
                  <w:name w:val=""/>
                  <w:enabled/>
                  <w:calcOnExit w:val="0"/>
                  <w:checkBox>
                    <w:sizeAuto/>
                    <w:default w:val="0"/>
                  </w:checkBox>
                </w:ffData>
              </w:fldChar>
            </w:r>
            <w:r w:rsidR="007D486A">
              <w:rPr>
                <w:sz w:val="26"/>
                <w:szCs w:val="26"/>
              </w:rPr>
              <w:instrText xml:space="preserve"> FORMCHECKBOX </w:instrText>
            </w:r>
            <w:r>
              <w:rPr>
                <w:sz w:val="26"/>
                <w:szCs w:val="26"/>
              </w:rPr>
            </w:r>
            <w:r>
              <w:rPr>
                <w:sz w:val="26"/>
                <w:szCs w:val="26"/>
              </w:rPr>
              <w:fldChar w:fldCharType="end"/>
            </w:r>
            <w:r w:rsidR="007D486A">
              <w:rPr>
                <w:sz w:val="26"/>
                <w:szCs w:val="26"/>
              </w:rPr>
              <w:t xml:space="preserve"> Không có  </w:t>
            </w:r>
            <w:r w:rsidRPr="006A5F24">
              <w:rPr>
                <w:sz w:val="26"/>
                <w:szCs w:val="26"/>
              </w:rPr>
              <w:fldChar w:fldCharType="begin">
                <w:ffData>
                  <w:name w:val="Check10"/>
                  <w:enabled/>
                  <w:calcOnExit w:val="0"/>
                  <w:checkBox>
                    <w:sizeAuto/>
                    <w:default w:val="0"/>
                  </w:checkBox>
                </w:ffData>
              </w:fldChar>
            </w:r>
            <w:r w:rsidR="007D486A" w:rsidRPr="006A5F24">
              <w:rPr>
                <w:sz w:val="26"/>
                <w:szCs w:val="26"/>
              </w:rPr>
              <w:instrText xml:space="preserve"> FORMCHECKBOX </w:instrText>
            </w:r>
            <w:r w:rsidRPr="006A5F24">
              <w:rPr>
                <w:sz w:val="26"/>
                <w:szCs w:val="26"/>
              </w:rPr>
            </w:r>
            <w:r w:rsidRPr="006A5F24">
              <w:rPr>
                <w:sz w:val="26"/>
                <w:szCs w:val="26"/>
              </w:rPr>
              <w:fldChar w:fldCharType="end"/>
            </w:r>
            <w:r w:rsidR="007D486A">
              <w:rPr>
                <w:sz w:val="26"/>
                <w:szCs w:val="26"/>
              </w:rPr>
              <w:t xml:space="preserve"> Ít </w:t>
            </w:r>
          </w:p>
          <w:p w14:paraId="0321034B" w14:textId="77777777" w:rsidR="007D486A" w:rsidRDefault="006339F0" w:rsidP="009F2F03">
            <w:pPr>
              <w:spacing w:before="60" w:line="360" w:lineRule="auto"/>
              <w:rPr>
                <w:sz w:val="26"/>
                <w:szCs w:val="26"/>
              </w:rPr>
            </w:pPr>
            <w:r w:rsidRPr="006A5F24">
              <w:rPr>
                <w:sz w:val="26"/>
                <w:szCs w:val="26"/>
              </w:rPr>
              <w:fldChar w:fldCharType="begin">
                <w:ffData>
                  <w:name w:val="Check10"/>
                  <w:enabled/>
                  <w:calcOnExit w:val="0"/>
                  <w:checkBox>
                    <w:sizeAuto/>
                    <w:default w:val="0"/>
                  </w:checkBox>
                </w:ffData>
              </w:fldChar>
            </w:r>
            <w:r w:rsidR="007D486A" w:rsidRPr="006A5F24">
              <w:rPr>
                <w:sz w:val="26"/>
                <w:szCs w:val="26"/>
              </w:rPr>
              <w:instrText xml:space="preserve"> FORMCHECKBOX </w:instrText>
            </w:r>
            <w:r w:rsidRPr="006A5F24">
              <w:rPr>
                <w:sz w:val="26"/>
                <w:szCs w:val="26"/>
              </w:rPr>
            </w:r>
            <w:r w:rsidRPr="006A5F24">
              <w:rPr>
                <w:sz w:val="26"/>
                <w:szCs w:val="26"/>
              </w:rPr>
              <w:fldChar w:fldCharType="end"/>
            </w:r>
            <w:r w:rsidR="007D486A">
              <w:rPr>
                <w:sz w:val="26"/>
                <w:szCs w:val="26"/>
              </w:rPr>
              <w:t xml:space="preserve"> Nhiều</w:t>
            </w:r>
          </w:p>
        </w:tc>
      </w:tr>
      <w:tr w:rsidR="006813C1" w:rsidRPr="006A5F24" w14:paraId="3D3BE295" w14:textId="77777777" w:rsidTr="009F2F03">
        <w:trPr>
          <w:jc w:val="center"/>
        </w:trPr>
        <w:tc>
          <w:tcPr>
            <w:tcW w:w="558" w:type="dxa"/>
          </w:tcPr>
          <w:p w14:paraId="0F838E12" w14:textId="77777777" w:rsidR="006813C1" w:rsidRDefault="006813C1" w:rsidP="009F2F03">
            <w:pPr>
              <w:spacing w:before="60" w:line="360" w:lineRule="auto"/>
              <w:jc w:val="center"/>
              <w:rPr>
                <w:bCs/>
                <w:sz w:val="26"/>
                <w:szCs w:val="26"/>
              </w:rPr>
            </w:pPr>
            <w:r>
              <w:rPr>
                <w:bCs/>
                <w:sz w:val="26"/>
                <w:szCs w:val="26"/>
              </w:rPr>
              <w:t>7</w:t>
            </w:r>
          </w:p>
        </w:tc>
        <w:tc>
          <w:tcPr>
            <w:tcW w:w="6312" w:type="dxa"/>
          </w:tcPr>
          <w:p w14:paraId="44EDEF94" w14:textId="77777777" w:rsidR="006813C1" w:rsidRPr="009F2F03" w:rsidRDefault="006813C1" w:rsidP="009F2F03">
            <w:pPr>
              <w:spacing w:before="60" w:line="360" w:lineRule="auto"/>
              <w:rPr>
                <w:bCs/>
                <w:spacing w:val="-6"/>
                <w:sz w:val="26"/>
                <w:szCs w:val="26"/>
              </w:rPr>
            </w:pPr>
            <w:r w:rsidRPr="009F2F03">
              <w:rPr>
                <w:bCs/>
                <w:spacing w:val="-6"/>
                <w:sz w:val="26"/>
                <w:szCs w:val="26"/>
              </w:rPr>
              <w:t>Nghiên cứu có cân bằng giữa các lợi ích và rủi ro hay không?</w:t>
            </w:r>
          </w:p>
          <w:p w14:paraId="770CCC97" w14:textId="77777777" w:rsidR="006813C1" w:rsidRPr="009F2F03" w:rsidRDefault="006813C1" w:rsidP="009F2F03">
            <w:pPr>
              <w:spacing w:before="60" w:line="360" w:lineRule="auto"/>
              <w:rPr>
                <w:bCs/>
                <w:sz w:val="26"/>
                <w:szCs w:val="26"/>
                <w:lang w:val="vi-VN"/>
              </w:rPr>
            </w:pPr>
            <w:r>
              <w:rPr>
                <w:bCs/>
                <w:sz w:val="26"/>
                <w:szCs w:val="26"/>
              </w:rPr>
              <w:t xml:space="preserve">Nếu </w:t>
            </w:r>
            <w:r w:rsidRPr="00A2330E">
              <w:rPr>
                <w:b/>
                <w:bCs/>
                <w:sz w:val="26"/>
                <w:szCs w:val="26"/>
              </w:rPr>
              <w:t>không</w:t>
            </w:r>
            <w:r>
              <w:rPr>
                <w:bCs/>
                <w:sz w:val="26"/>
                <w:szCs w:val="26"/>
              </w:rPr>
              <w:t xml:space="preserve"> vui lòng giải thích:</w:t>
            </w:r>
          </w:p>
        </w:tc>
        <w:tc>
          <w:tcPr>
            <w:tcW w:w="3161" w:type="dxa"/>
          </w:tcPr>
          <w:p w14:paraId="4111B62A" w14:textId="77777777" w:rsidR="006813C1" w:rsidRDefault="006339F0" w:rsidP="009F2F03">
            <w:pPr>
              <w:spacing w:before="60" w:line="360" w:lineRule="auto"/>
              <w:rPr>
                <w:sz w:val="26"/>
                <w:szCs w:val="26"/>
              </w:rPr>
            </w:pPr>
            <w:r>
              <w:rPr>
                <w:sz w:val="26"/>
                <w:szCs w:val="26"/>
              </w:rPr>
              <w:fldChar w:fldCharType="begin">
                <w:ffData>
                  <w:name w:val=""/>
                  <w:enabled/>
                  <w:calcOnExit w:val="0"/>
                  <w:checkBox>
                    <w:sizeAuto/>
                    <w:default w:val="0"/>
                  </w:checkBox>
                </w:ffData>
              </w:fldChar>
            </w:r>
            <w:r w:rsidR="006813C1">
              <w:rPr>
                <w:sz w:val="26"/>
                <w:szCs w:val="26"/>
              </w:rPr>
              <w:instrText xml:space="preserve"> FORMCHECKBOX </w:instrText>
            </w:r>
            <w:r>
              <w:rPr>
                <w:sz w:val="26"/>
                <w:szCs w:val="26"/>
              </w:rPr>
            </w:r>
            <w:r>
              <w:rPr>
                <w:sz w:val="26"/>
                <w:szCs w:val="26"/>
              </w:rPr>
              <w:fldChar w:fldCharType="end"/>
            </w:r>
            <w:r w:rsidR="006813C1">
              <w:rPr>
                <w:sz w:val="26"/>
                <w:szCs w:val="26"/>
              </w:rPr>
              <w:t xml:space="preserve"> Có     </w:t>
            </w:r>
            <w:r w:rsidRPr="006A5F24">
              <w:rPr>
                <w:sz w:val="26"/>
                <w:szCs w:val="26"/>
              </w:rPr>
              <w:fldChar w:fldCharType="begin">
                <w:ffData>
                  <w:name w:val="Check10"/>
                  <w:enabled/>
                  <w:calcOnExit w:val="0"/>
                  <w:checkBox>
                    <w:sizeAuto/>
                    <w:default w:val="0"/>
                  </w:checkBox>
                </w:ffData>
              </w:fldChar>
            </w:r>
            <w:r w:rsidR="006813C1" w:rsidRPr="006A5F24">
              <w:rPr>
                <w:sz w:val="26"/>
                <w:szCs w:val="26"/>
              </w:rPr>
              <w:instrText xml:space="preserve"> FORMCHECKBOX </w:instrText>
            </w:r>
            <w:r w:rsidRPr="006A5F24">
              <w:rPr>
                <w:sz w:val="26"/>
                <w:szCs w:val="26"/>
              </w:rPr>
            </w:r>
            <w:r w:rsidRPr="006A5F24">
              <w:rPr>
                <w:sz w:val="26"/>
                <w:szCs w:val="26"/>
              </w:rPr>
              <w:fldChar w:fldCharType="end"/>
            </w:r>
            <w:r w:rsidR="006813C1">
              <w:rPr>
                <w:sz w:val="26"/>
                <w:szCs w:val="26"/>
              </w:rPr>
              <w:t xml:space="preserve"> Không</w:t>
            </w:r>
          </w:p>
          <w:p w14:paraId="5F864618" w14:textId="77777777" w:rsidR="006813C1" w:rsidRDefault="006813C1" w:rsidP="009F2F03">
            <w:pPr>
              <w:spacing w:before="60" w:line="360" w:lineRule="auto"/>
              <w:rPr>
                <w:sz w:val="26"/>
                <w:szCs w:val="26"/>
              </w:rPr>
            </w:pPr>
          </w:p>
        </w:tc>
      </w:tr>
      <w:tr w:rsidR="006813C1" w:rsidRPr="00E4215A" w14:paraId="19AEEC05" w14:textId="77777777" w:rsidTr="009F2F03">
        <w:trPr>
          <w:jc w:val="center"/>
        </w:trPr>
        <w:tc>
          <w:tcPr>
            <w:tcW w:w="558" w:type="dxa"/>
          </w:tcPr>
          <w:p w14:paraId="3D703C21" w14:textId="77777777" w:rsidR="006813C1" w:rsidRDefault="006813C1" w:rsidP="009F2F03">
            <w:pPr>
              <w:spacing w:before="60" w:line="360" w:lineRule="auto"/>
              <w:jc w:val="center"/>
              <w:rPr>
                <w:bCs/>
                <w:sz w:val="26"/>
                <w:szCs w:val="26"/>
              </w:rPr>
            </w:pPr>
            <w:r>
              <w:rPr>
                <w:bCs/>
                <w:sz w:val="26"/>
                <w:szCs w:val="26"/>
              </w:rPr>
              <w:t>8</w:t>
            </w:r>
          </w:p>
        </w:tc>
        <w:tc>
          <w:tcPr>
            <w:tcW w:w="6312" w:type="dxa"/>
          </w:tcPr>
          <w:p w14:paraId="15BF9B34" w14:textId="77777777" w:rsidR="008C3BEE" w:rsidRPr="008C3BEE" w:rsidRDefault="006813C1" w:rsidP="009F2F03">
            <w:pPr>
              <w:spacing w:before="60" w:line="360" w:lineRule="auto"/>
              <w:rPr>
                <w:bCs/>
                <w:sz w:val="26"/>
                <w:szCs w:val="26"/>
                <w:lang w:val="vi-VN"/>
              </w:rPr>
            </w:pPr>
            <w:r w:rsidRPr="002C21A5">
              <w:rPr>
                <w:bCs/>
                <w:sz w:val="26"/>
                <w:szCs w:val="26"/>
              </w:rPr>
              <w:t>Nghiên cứu có cung cấp đầy đủ các thông tin cơ bản</w:t>
            </w:r>
            <w:r w:rsidR="00217E94" w:rsidRPr="002C21A5">
              <w:rPr>
                <w:bCs/>
                <w:sz w:val="26"/>
                <w:szCs w:val="26"/>
              </w:rPr>
              <w:t xml:space="preserve"> ví dụ </w:t>
            </w:r>
            <w:r w:rsidRPr="002C21A5">
              <w:rPr>
                <w:bCs/>
                <w:sz w:val="26"/>
                <w:szCs w:val="26"/>
              </w:rPr>
              <w:t xml:space="preserve">như kết quả của các nghiên cứu trước đó </w:t>
            </w:r>
            <w:r w:rsidR="009D6432" w:rsidRPr="002C21A5">
              <w:rPr>
                <w:bCs/>
                <w:sz w:val="26"/>
                <w:szCs w:val="26"/>
              </w:rPr>
              <w:t>trước khi</w:t>
            </w:r>
            <w:r w:rsidR="00217E94" w:rsidRPr="002C21A5">
              <w:rPr>
                <w:bCs/>
                <w:sz w:val="26"/>
                <w:szCs w:val="26"/>
              </w:rPr>
              <w:t xml:space="preserve"> tiến hành</w:t>
            </w:r>
            <w:r w:rsidR="009D6432" w:rsidRPr="002C21A5">
              <w:rPr>
                <w:bCs/>
                <w:sz w:val="26"/>
                <w:szCs w:val="26"/>
              </w:rPr>
              <w:t xml:space="preserve"> thử nghiệm trên con người hay không?</w:t>
            </w:r>
          </w:p>
        </w:tc>
        <w:tc>
          <w:tcPr>
            <w:tcW w:w="3161" w:type="dxa"/>
          </w:tcPr>
          <w:p w14:paraId="72B1CBDD" w14:textId="77777777" w:rsidR="009D6432" w:rsidRPr="00E4215A" w:rsidRDefault="006339F0" w:rsidP="009F2F03">
            <w:pPr>
              <w:spacing w:before="60" w:line="360" w:lineRule="auto"/>
              <w:rPr>
                <w:sz w:val="26"/>
                <w:szCs w:val="26"/>
                <w:lang w:val="vi-VN"/>
              </w:rPr>
            </w:pPr>
            <w:r>
              <w:rPr>
                <w:sz w:val="26"/>
                <w:szCs w:val="26"/>
              </w:rPr>
              <w:fldChar w:fldCharType="begin">
                <w:ffData>
                  <w:name w:val=""/>
                  <w:enabled/>
                  <w:calcOnExit w:val="0"/>
                  <w:checkBox>
                    <w:sizeAuto/>
                    <w:default w:val="0"/>
                  </w:checkBox>
                </w:ffData>
              </w:fldChar>
            </w:r>
            <w:r w:rsidR="009D6432" w:rsidRPr="00E4215A">
              <w:rPr>
                <w:sz w:val="26"/>
                <w:szCs w:val="26"/>
                <w:lang w:val="vi-VN"/>
              </w:rPr>
              <w:instrText xml:space="preserve"> FORMCHECKBOX </w:instrText>
            </w:r>
            <w:r>
              <w:rPr>
                <w:sz w:val="26"/>
                <w:szCs w:val="26"/>
              </w:rPr>
            </w:r>
            <w:r>
              <w:rPr>
                <w:sz w:val="26"/>
                <w:szCs w:val="26"/>
              </w:rPr>
              <w:fldChar w:fldCharType="end"/>
            </w:r>
            <w:r w:rsidR="009D6432" w:rsidRPr="00E4215A">
              <w:rPr>
                <w:sz w:val="26"/>
                <w:szCs w:val="26"/>
                <w:lang w:val="vi-VN"/>
              </w:rPr>
              <w:t xml:space="preserve"> Có     </w:t>
            </w:r>
            <w:r w:rsidRPr="006A5F24">
              <w:rPr>
                <w:sz w:val="26"/>
                <w:szCs w:val="26"/>
              </w:rPr>
              <w:fldChar w:fldCharType="begin">
                <w:ffData>
                  <w:name w:val="Check10"/>
                  <w:enabled/>
                  <w:calcOnExit w:val="0"/>
                  <w:checkBox>
                    <w:sizeAuto/>
                    <w:default w:val="0"/>
                  </w:checkBox>
                </w:ffData>
              </w:fldChar>
            </w:r>
            <w:r w:rsidR="009D6432" w:rsidRPr="00E4215A">
              <w:rPr>
                <w:sz w:val="26"/>
                <w:szCs w:val="26"/>
                <w:lang w:val="vi-VN"/>
              </w:rPr>
              <w:instrText xml:space="preserve"> FORMCHECKBOX </w:instrText>
            </w:r>
            <w:r w:rsidRPr="006A5F24">
              <w:rPr>
                <w:sz w:val="26"/>
                <w:szCs w:val="26"/>
              </w:rPr>
            </w:r>
            <w:r w:rsidRPr="006A5F24">
              <w:rPr>
                <w:sz w:val="26"/>
                <w:szCs w:val="26"/>
              </w:rPr>
              <w:fldChar w:fldCharType="end"/>
            </w:r>
            <w:r w:rsidR="009D6432" w:rsidRPr="00E4215A">
              <w:rPr>
                <w:sz w:val="26"/>
                <w:szCs w:val="26"/>
                <w:lang w:val="vi-VN"/>
              </w:rPr>
              <w:t xml:space="preserve"> Không</w:t>
            </w:r>
          </w:p>
          <w:p w14:paraId="29E6E369" w14:textId="77777777" w:rsidR="006813C1" w:rsidRPr="00E4215A" w:rsidRDefault="006339F0" w:rsidP="009F2F03">
            <w:pPr>
              <w:spacing w:before="60" w:line="360" w:lineRule="auto"/>
              <w:rPr>
                <w:sz w:val="26"/>
                <w:szCs w:val="26"/>
                <w:lang w:val="vi-VN"/>
              </w:rPr>
            </w:pPr>
            <w:r w:rsidRPr="006A5F24">
              <w:rPr>
                <w:sz w:val="26"/>
                <w:szCs w:val="26"/>
              </w:rPr>
              <w:fldChar w:fldCharType="begin">
                <w:ffData>
                  <w:name w:val="Check10"/>
                  <w:enabled/>
                  <w:calcOnExit w:val="0"/>
                  <w:checkBox>
                    <w:sizeAuto/>
                    <w:default w:val="0"/>
                  </w:checkBox>
                </w:ffData>
              </w:fldChar>
            </w:r>
            <w:r w:rsidR="00217E94" w:rsidRPr="00E4215A">
              <w:rPr>
                <w:sz w:val="26"/>
                <w:szCs w:val="26"/>
                <w:lang w:val="vi-VN"/>
              </w:rPr>
              <w:instrText xml:space="preserve"> FORMCHECKBOX </w:instrText>
            </w:r>
            <w:r w:rsidRPr="006A5F24">
              <w:rPr>
                <w:sz w:val="26"/>
                <w:szCs w:val="26"/>
              </w:rPr>
            </w:r>
            <w:r w:rsidRPr="006A5F24">
              <w:rPr>
                <w:sz w:val="26"/>
                <w:szCs w:val="26"/>
              </w:rPr>
              <w:fldChar w:fldCharType="end"/>
            </w:r>
            <w:r w:rsidR="00217E94" w:rsidRPr="00E4215A">
              <w:rPr>
                <w:sz w:val="26"/>
                <w:szCs w:val="26"/>
                <w:lang w:val="vi-VN"/>
              </w:rPr>
              <w:t xml:space="preserve"> không thể đánh giá</w:t>
            </w:r>
          </w:p>
        </w:tc>
      </w:tr>
      <w:tr w:rsidR="009D6432" w:rsidRPr="006A5F24" w14:paraId="11790B8C" w14:textId="77777777" w:rsidTr="009F2F03">
        <w:trPr>
          <w:jc w:val="center"/>
        </w:trPr>
        <w:tc>
          <w:tcPr>
            <w:tcW w:w="558" w:type="dxa"/>
          </w:tcPr>
          <w:p w14:paraId="66A12A1F" w14:textId="77777777" w:rsidR="009D6432" w:rsidRDefault="009D6432" w:rsidP="009F2F03">
            <w:pPr>
              <w:spacing w:before="60" w:line="360" w:lineRule="auto"/>
              <w:jc w:val="center"/>
              <w:rPr>
                <w:bCs/>
                <w:sz w:val="26"/>
                <w:szCs w:val="26"/>
              </w:rPr>
            </w:pPr>
            <w:r>
              <w:rPr>
                <w:bCs/>
                <w:sz w:val="26"/>
                <w:szCs w:val="26"/>
              </w:rPr>
              <w:t>9</w:t>
            </w:r>
          </w:p>
        </w:tc>
        <w:tc>
          <w:tcPr>
            <w:tcW w:w="6312" w:type="dxa"/>
          </w:tcPr>
          <w:p w14:paraId="4FD9CAD7" w14:textId="77777777" w:rsidR="009D6432" w:rsidRPr="002C21A5" w:rsidRDefault="009D6432" w:rsidP="009F2F03">
            <w:pPr>
              <w:spacing w:before="60" w:line="360" w:lineRule="auto"/>
              <w:rPr>
                <w:bCs/>
                <w:sz w:val="26"/>
                <w:szCs w:val="26"/>
              </w:rPr>
            </w:pPr>
            <w:r w:rsidRPr="002C21A5">
              <w:rPr>
                <w:bCs/>
                <w:sz w:val="26"/>
                <w:szCs w:val="26"/>
              </w:rPr>
              <w:t>Các thông tin về dược và độc tính có được cung cấp đầy đủ hay không?</w:t>
            </w:r>
          </w:p>
        </w:tc>
        <w:tc>
          <w:tcPr>
            <w:tcW w:w="3161" w:type="dxa"/>
          </w:tcPr>
          <w:p w14:paraId="7147834D" w14:textId="77777777" w:rsidR="009D6432" w:rsidRDefault="006339F0" w:rsidP="009F2F03">
            <w:pPr>
              <w:spacing w:before="60" w:line="360" w:lineRule="auto"/>
              <w:rPr>
                <w:sz w:val="26"/>
                <w:szCs w:val="26"/>
              </w:rPr>
            </w:pPr>
            <w:r>
              <w:rPr>
                <w:sz w:val="26"/>
                <w:szCs w:val="26"/>
              </w:rPr>
              <w:fldChar w:fldCharType="begin">
                <w:ffData>
                  <w:name w:val=""/>
                  <w:enabled/>
                  <w:calcOnExit w:val="0"/>
                  <w:checkBox>
                    <w:sizeAuto/>
                    <w:default w:val="0"/>
                  </w:checkBox>
                </w:ffData>
              </w:fldChar>
            </w:r>
            <w:r w:rsidR="009D6432">
              <w:rPr>
                <w:sz w:val="26"/>
                <w:szCs w:val="26"/>
              </w:rPr>
              <w:instrText xml:space="preserve"> FORMCHECKBOX </w:instrText>
            </w:r>
            <w:r>
              <w:rPr>
                <w:sz w:val="26"/>
                <w:szCs w:val="26"/>
              </w:rPr>
            </w:r>
            <w:r>
              <w:rPr>
                <w:sz w:val="26"/>
                <w:szCs w:val="26"/>
              </w:rPr>
              <w:fldChar w:fldCharType="end"/>
            </w:r>
            <w:r w:rsidR="009D6432">
              <w:rPr>
                <w:sz w:val="26"/>
                <w:szCs w:val="26"/>
              </w:rPr>
              <w:t xml:space="preserve"> Có     </w:t>
            </w:r>
            <w:r w:rsidRPr="006A5F24">
              <w:rPr>
                <w:sz w:val="26"/>
                <w:szCs w:val="26"/>
              </w:rPr>
              <w:fldChar w:fldCharType="begin">
                <w:ffData>
                  <w:name w:val="Check10"/>
                  <w:enabled/>
                  <w:calcOnExit w:val="0"/>
                  <w:checkBox>
                    <w:sizeAuto/>
                    <w:default w:val="0"/>
                  </w:checkBox>
                </w:ffData>
              </w:fldChar>
            </w:r>
            <w:r w:rsidR="009D6432" w:rsidRPr="006A5F24">
              <w:rPr>
                <w:sz w:val="26"/>
                <w:szCs w:val="26"/>
              </w:rPr>
              <w:instrText xml:space="preserve"> FORMCHECKBOX </w:instrText>
            </w:r>
            <w:r w:rsidRPr="006A5F24">
              <w:rPr>
                <w:sz w:val="26"/>
                <w:szCs w:val="26"/>
              </w:rPr>
            </w:r>
            <w:r w:rsidRPr="006A5F24">
              <w:rPr>
                <w:sz w:val="26"/>
                <w:szCs w:val="26"/>
              </w:rPr>
              <w:fldChar w:fldCharType="end"/>
            </w:r>
            <w:r w:rsidR="009D6432">
              <w:rPr>
                <w:sz w:val="26"/>
                <w:szCs w:val="26"/>
              </w:rPr>
              <w:t xml:space="preserve"> Không</w:t>
            </w:r>
          </w:p>
          <w:p w14:paraId="5F852213" w14:textId="77777777" w:rsidR="00217E94" w:rsidRPr="00C45372" w:rsidRDefault="006339F0" w:rsidP="009F2F03">
            <w:pPr>
              <w:spacing w:before="60" w:line="360" w:lineRule="auto"/>
              <w:rPr>
                <w:sz w:val="26"/>
                <w:szCs w:val="26"/>
                <w:lang w:val="vi-VN"/>
              </w:rPr>
            </w:pPr>
            <w:r w:rsidRPr="006A5F24">
              <w:rPr>
                <w:sz w:val="26"/>
                <w:szCs w:val="26"/>
              </w:rPr>
              <w:fldChar w:fldCharType="begin">
                <w:ffData>
                  <w:name w:val="Check10"/>
                  <w:enabled/>
                  <w:calcOnExit w:val="0"/>
                  <w:checkBox>
                    <w:sizeAuto/>
                    <w:default w:val="0"/>
                  </w:checkBox>
                </w:ffData>
              </w:fldChar>
            </w:r>
            <w:r w:rsidR="00217E94" w:rsidRPr="006A5F24">
              <w:rPr>
                <w:sz w:val="26"/>
                <w:szCs w:val="26"/>
              </w:rPr>
              <w:instrText xml:space="preserve"> FORMCHECKBOX </w:instrText>
            </w:r>
            <w:r w:rsidRPr="006A5F24">
              <w:rPr>
                <w:sz w:val="26"/>
                <w:szCs w:val="26"/>
              </w:rPr>
            </w:r>
            <w:r w:rsidRPr="006A5F24">
              <w:rPr>
                <w:sz w:val="26"/>
                <w:szCs w:val="26"/>
              </w:rPr>
              <w:fldChar w:fldCharType="end"/>
            </w:r>
            <w:r w:rsidR="00217E94">
              <w:rPr>
                <w:sz w:val="26"/>
                <w:szCs w:val="26"/>
              </w:rPr>
              <w:t xml:space="preserve"> không thể đánh giá</w:t>
            </w:r>
          </w:p>
        </w:tc>
      </w:tr>
      <w:tr w:rsidR="009D6432" w:rsidRPr="006A5F24" w14:paraId="3ECE844B" w14:textId="77777777" w:rsidTr="009F2F03">
        <w:trPr>
          <w:jc w:val="center"/>
        </w:trPr>
        <w:tc>
          <w:tcPr>
            <w:tcW w:w="558" w:type="dxa"/>
          </w:tcPr>
          <w:p w14:paraId="6BBCA8C3" w14:textId="77777777" w:rsidR="009D6432" w:rsidRDefault="009D6432" w:rsidP="009F2F03">
            <w:pPr>
              <w:spacing w:before="60" w:line="360" w:lineRule="auto"/>
              <w:jc w:val="center"/>
              <w:rPr>
                <w:bCs/>
                <w:sz w:val="26"/>
                <w:szCs w:val="26"/>
              </w:rPr>
            </w:pPr>
            <w:r>
              <w:rPr>
                <w:bCs/>
                <w:sz w:val="26"/>
                <w:szCs w:val="26"/>
              </w:rPr>
              <w:t>10</w:t>
            </w:r>
          </w:p>
        </w:tc>
        <w:tc>
          <w:tcPr>
            <w:tcW w:w="6312" w:type="dxa"/>
          </w:tcPr>
          <w:p w14:paraId="3FA335CE" w14:textId="77777777" w:rsidR="009D6432" w:rsidRPr="00C45372" w:rsidRDefault="009D6432" w:rsidP="009F2F03">
            <w:pPr>
              <w:spacing w:before="60" w:line="360" w:lineRule="auto"/>
              <w:rPr>
                <w:bCs/>
                <w:sz w:val="26"/>
                <w:szCs w:val="26"/>
                <w:lang w:val="vi-VN"/>
              </w:rPr>
            </w:pPr>
            <w:r w:rsidRPr="009D6432">
              <w:rPr>
                <w:bCs/>
                <w:sz w:val="26"/>
                <w:szCs w:val="26"/>
              </w:rPr>
              <w:t xml:space="preserve">Giấy đồng ý tham gia nghiên cứu có </w:t>
            </w:r>
            <w:r>
              <w:rPr>
                <w:bCs/>
                <w:sz w:val="26"/>
                <w:szCs w:val="26"/>
              </w:rPr>
              <w:t xml:space="preserve">cung cấp </w:t>
            </w:r>
            <w:r w:rsidRPr="009D6432">
              <w:rPr>
                <w:bCs/>
                <w:sz w:val="26"/>
                <w:szCs w:val="26"/>
              </w:rPr>
              <w:t>đầy đủ thông tin và phù hợp với người trả lời hay không?</w:t>
            </w:r>
          </w:p>
        </w:tc>
        <w:tc>
          <w:tcPr>
            <w:tcW w:w="3161" w:type="dxa"/>
          </w:tcPr>
          <w:p w14:paraId="7353E824" w14:textId="77777777" w:rsidR="009D6432" w:rsidRDefault="006339F0" w:rsidP="009F2F03">
            <w:pPr>
              <w:spacing w:before="60" w:line="360" w:lineRule="auto"/>
              <w:rPr>
                <w:sz w:val="26"/>
                <w:szCs w:val="26"/>
              </w:rPr>
            </w:pPr>
            <w:r>
              <w:rPr>
                <w:sz w:val="26"/>
                <w:szCs w:val="26"/>
              </w:rPr>
              <w:fldChar w:fldCharType="begin">
                <w:ffData>
                  <w:name w:val=""/>
                  <w:enabled/>
                  <w:calcOnExit w:val="0"/>
                  <w:checkBox>
                    <w:sizeAuto/>
                    <w:default w:val="0"/>
                  </w:checkBox>
                </w:ffData>
              </w:fldChar>
            </w:r>
            <w:r w:rsidR="009D6432">
              <w:rPr>
                <w:sz w:val="26"/>
                <w:szCs w:val="26"/>
              </w:rPr>
              <w:instrText xml:space="preserve"> FORMCHECKBOX </w:instrText>
            </w:r>
            <w:r>
              <w:rPr>
                <w:sz w:val="26"/>
                <w:szCs w:val="26"/>
              </w:rPr>
            </w:r>
            <w:r>
              <w:rPr>
                <w:sz w:val="26"/>
                <w:szCs w:val="26"/>
              </w:rPr>
              <w:fldChar w:fldCharType="end"/>
            </w:r>
            <w:r w:rsidR="009D6432">
              <w:rPr>
                <w:sz w:val="26"/>
                <w:szCs w:val="26"/>
              </w:rPr>
              <w:t xml:space="preserve"> Có     </w:t>
            </w:r>
            <w:r w:rsidRPr="006A5F24">
              <w:rPr>
                <w:sz w:val="26"/>
                <w:szCs w:val="26"/>
              </w:rPr>
              <w:fldChar w:fldCharType="begin">
                <w:ffData>
                  <w:name w:val="Check10"/>
                  <w:enabled/>
                  <w:calcOnExit w:val="0"/>
                  <w:checkBox>
                    <w:sizeAuto/>
                    <w:default w:val="0"/>
                  </w:checkBox>
                </w:ffData>
              </w:fldChar>
            </w:r>
            <w:r w:rsidR="009D6432" w:rsidRPr="006A5F24">
              <w:rPr>
                <w:sz w:val="26"/>
                <w:szCs w:val="26"/>
              </w:rPr>
              <w:instrText xml:space="preserve"> FORMCHECKBOX </w:instrText>
            </w:r>
            <w:r w:rsidRPr="006A5F24">
              <w:rPr>
                <w:sz w:val="26"/>
                <w:szCs w:val="26"/>
              </w:rPr>
            </w:r>
            <w:r w:rsidRPr="006A5F24">
              <w:rPr>
                <w:sz w:val="26"/>
                <w:szCs w:val="26"/>
              </w:rPr>
              <w:fldChar w:fldCharType="end"/>
            </w:r>
            <w:r w:rsidR="009D6432">
              <w:rPr>
                <w:sz w:val="26"/>
                <w:szCs w:val="26"/>
              </w:rPr>
              <w:t xml:space="preserve"> Không</w:t>
            </w:r>
          </w:p>
          <w:p w14:paraId="74FD91C7" w14:textId="77777777" w:rsidR="009D6432" w:rsidRDefault="009D6432" w:rsidP="009F2F03">
            <w:pPr>
              <w:spacing w:before="60" w:line="360" w:lineRule="auto"/>
              <w:rPr>
                <w:sz w:val="26"/>
                <w:szCs w:val="26"/>
              </w:rPr>
            </w:pPr>
          </w:p>
        </w:tc>
      </w:tr>
      <w:tr w:rsidR="009D6432" w:rsidRPr="006A5F24" w14:paraId="2FACD2F6" w14:textId="77777777" w:rsidTr="009F2F03">
        <w:trPr>
          <w:jc w:val="center"/>
        </w:trPr>
        <w:tc>
          <w:tcPr>
            <w:tcW w:w="558" w:type="dxa"/>
          </w:tcPr>
          <w:p w14:paraId="13B5F49C" w14:textId="77777777" w:rsidR="009D6432" w:rsidRDefault="009D6432" w:rsidP="009F2F03">
            <w:pPr>
              <w:spacing w:before="60" w:line="360" w:lineRule="auto"/>
              <w:jc w:val="center"/>
              <w:rPr>
                <w:bCs/>
                <w:sz w:val="26"/>
                <w:szCs w:val="26"/>
              </w:rPr>
            </w:pPr>
            <w:r>
              <w:rPr>
                <w:bCs/>
                <w:sz w:val="26"/>
                <w:szCs w:val="26"/>
              </w:rPr>
              <w:t>11</w:t>
            </w:r>
          </w:p>
        </w:tc>
        <w:tc>
          <w:tcPr>
            <w:tcW w:w="6312" w:type="dxa"/>
          </w:tcPr>
          <w:p w14:paraId="4675C376" w14:textId="77777777" w:rsidR="009978F6" w:rsidRPr="00C45372" w:rsidRDefault="009978F6" w:rsidP="009F2F03">
            <w:pPr>
              <w:spacing w:before="60" w:line="360" w:lineRule="auto"/>
              <w:rPr>
                <w:bCs/>
                <w:sz w:val="26"/>
                <w:szCs w:val="26"/>
                <w:lang w:val="vi-VN"/>
              </w:rPr>
            </w:pPr>
            <w:r>
              <w:rPr>
                <w:bCs/>
                <w:sz w:val="26"/>
                <w:szCs w:val="26"/>
              </w:rPr>
              <w:t>Nghiên cứu có cho thấy việc tham gia của đối tượng nghiên cứu sẽ là hoàn toàn tự nguyện?</w:t>
            </w:r>
          </w:p>
        </w:tc>
        <w:tc>
          <w:tcPr>
            <w:tcW w:w="3161" w:type="dxa"/>
          </w:tcPr>
          <w:p w14:paraId="2ED867F3" w14:textId="77777777" w:rsidR="009978F6" w:rsidRDefault="006339F0" w:rsidP="009F2F03">
            <w:pPr>
              <w:spacing w:before="60" w:line="360" w:lineRule="auto"/>
              <w:rPr>
                <w:sz w:val="26"/>
                <w:szCs w:val="26"/>
              </w:rPr>
            </w:pPr>
            <w:r>
              <w:rPr>
                <w:sz w:val="26"/>
                <w:szCs w:val="26"/>
              </w:rPr>
              <w:fldChar w:fldCharType="begin">
                <w:ffData>
                  <w:name w:val=""/>
                  <w:enabled/>
                  <w:calcOnExit w:val="0"/>
                  <w:checkBox>
                    <w:sizeAuto/>
                    <w:default w:val="0"/>
                  </w:checkBox>
                </w:ffData>
              </w:fldChar>
            </w:r>
            <w:r w:rsidR="009978F6">
              <w:rPr>
                <w:sz w:val="26"/>
                <w:szCs w:val="26"/>
              </w:rPr>
              <w:instrText xml:space="preserve"> FORMCHECKBOX </w:instrText>
            </w:r>
            <w:r>
              <w:rPr>
                <w:sz w:val="26"/>
                <w:szCs w:val="26"/>
              </w:rPr>
            </w:r>
            <w:r>
              <w:rPr>
                <w:sz w:val="26"/>
                <w:szCs w:val="26"/>
              </w:rPr>
              <w:fldChar w:fldCharType="end"/>
            </w:r>
            <w:r w:rsidR="009978F6">
              <w:rPr>
                <w:sz w:val="26"/>
                <w:szCs w:val="26"/>
              </w:rPr>
              <w:t xml:space="preserve"> Có     </w:t>
            </w:r>
            <w:r w:rsidRPr="006A5F24">
              <w:rPr>
                <w:sz w:val="26"/>
                <w:szCs w:val="26"/>
              </w:rPr>
              <w:fldChar w:fldCharType="begin">
                <w:ffData>
                  <w:name w:val="Check10"/>
                  <w:enabled/>
                  <w:calcOnExit w:val="0"/>
                  <w:checkBox>
                    <w:sizeAuto/>
                    <w:default w:val="0"/>
                  </w:checkBox>
                </w:ffData>
              </w:fldChar>
            </w:r>
            <w:r w:rsidR="009978F6" w:rsidRPr="006A5F24">
              <w:rPr>
                <w:sz w:val="26"/>
                <w:szCs w:val="26"/>
              </w:rPr>
              <w:instrText xml:space="preserve"> FORMCHECKBOX </w:instrText>
            </w:r>
            <w:r w:rsidRPr="006A5F24">
              <w:rPr>
                <w:sz w:val="26"/>
                <w:szCs w:val="26"/>
              </w:rPr>
            </w:r>
            <w:r w:rsidRPr="006A5F24">
              <w:rPr>
                <w:sz w:val="26"/>
                <w:szCs w:val="26"/>
              </w:rPr>
              <w:fldChar w:fldCharType="end"/>
            </w:r>
            <w:r w:rsidR="009978F6">
              <w:rPr>
                <w:sz w:val="26"/>
                <w:szCs w:val="26"/>
              </w:rPr>
              <w:t xml:space="preserve"> Không</w:t>
            </w:r>
          </w:p>
          <w:p w14:paraId="3F18A633" w14:textId="77777777" w:rsidR="009D6432" w:rsidRDefault="009D6432" w:rsidP="009F2F03">
            <w:pPr>
              <w:spacing w:before="60" w:line="360" w:lineRule="auto"/>
              <w:rPr>
                <w:sz w:val="26"/>
                <w:szCs w:val="26"/>
              </w:rPr>
            </w:pPr>
          </w:p>
        </w:tc>
      </w:tr>
      <w:tr w:rsidR="009978F6" w:rsidRPr="006A5F24" w14:paraId="0F752FCC" w14:textId="77777777" w:rsidTr="009F2F03">
        <w:trPr>
          <w:jc w:val="center"/>
        </w:trPr>
        <w:tc>
          <w:tcPr>
            <w:tcW w:w="558" w:type="dxa"/>
          </w:tcPr>
          <w:p w14:paraId="1425F871" w14:textId="77777777" w:rsidR="009978F6" w:rsidRDefault="009978F6" w:rsidP="009F2F03">
            <w:pPr>
              <w:spacing w:before="60" w:line="360" w:lineRule="auto"/>
              <w:jc w:val="center"/>
              <w:rPr>
                <w:bCs/>
                <w:sz w:val="26"/>
                <w:szCs w:val="26"/>
              </w:rPr>
            </w:pPr>
            <w:r>
              <w:rPr>
                <w:bCs/>
                <w:sz w:val="26"/>
                <w:szCs w:val="26"/>
              </w:rPr>
              <w:t>12</w:t>
            </w:r>
          </w:p>
        </w:tc>
        <w:tc>
          <w:tcPr>
            <w:tcW w:w="6312" w:type="dxa"/>
          </w:tcPr>
          <w:p w14:paraId="0FB8CF0F" w14:textId="77777777" w:rsidR="000466B7" w:rsidRPr="00C45372" w:rsidRDefault="009978F6" w:rsidP="009F2F03">
            <w:pPr>
              <w:spacing w:before="60" w:line="360" w:lineRule="auto"/>
              <w:rPr>
                <w:bCs/>
                <w:sz w:val="26"/>
                <w:szCs w:val="26"/>
                <w:lang w:val="vi-VN"/>
              </w:rPr>
            </w:pPr>
            <w:r>
              <w:rPr>
                <w:bCs/>
                <w:sz w:val="26"/>
                <w:szCs w:val="26"/>
              </w:rPr>
              <w:t>Giấy đồng ý tham gia nghiên cứu được viết với ngôn ngữ chính xác, dễ hiểu?</w:t>
            </w:r>
          </w:p>
        </w:tc>
        <w:tc>
          <w:tcPr>
            <w:tcW w:w="3161" w:type="dxa"/>
          </w:tcPr>
          <w:p w14:paraId="3FEC3B48" w14:textId="77777777" w:rsidR="009978F6" w:rsidRDefault="006339F0" w:rsidP="009F2F03">
            <w:pPr>
              <w:spacing w:before="60" w:line="360" w:lineRule="auto"/>
              <w:rPr>
                <w:sz w:val="26"/>
                <w:szCs w:val="26"/>
              </w:rPr>
            </w:pPr>
            <w:r>
              <w:rPr>
                <w:sz w:val="26"/>
                <w:szCs w:val="26"/>
              </w:rPr>
              <w:fldChar w:fldCharType="begin">
                <w:ffData>
                  <w:name w:val=""/>
                  <w:enabled/>
                  <w:calcOnExit w:val="0"/>
                  <w:checkBox>
                    <w:sizeAuto/>
                    <w:default w:val="0"/>
                  </w:checkBox>
                </w:ffData>
              </w:fldChar>
            </w:r>
            <w:r w:rsidR="009978F6">
              <w:rPr>
                <w:sz w:val="26"/>
                <w:szCs w:val="26"/>
              </w:rPr>
              <w:instrText xml:space="preserve"> FORMCHECKBOX </w:instrText>
            </w:r>
            <w:r>
              <w:rPr>
                <w:sz w:val="26"/>
                <w:szCs w:val="26"/>
              </w:rPr>
            </w:r>
            <w:r>
              <w:rPr>
                <w:sz w:val="26"/>
                <w:szCs w:val="26"/>
              </w:rPr>
              <w:fldChar w:fldCharType="end"/>
            </w:r>
            <w:r w:rsidR="009978F6">
              <w:rPr>
                <w:sz w:val="26"/>
                <w:szCs w:val="26"/>
              </w:rPr>
              <w:t xml:space="preserve"> Có     </w:t>
            </w:r>
            <w:r w:rsidRPr="006A5F24">
              <w:rPr>
                <w:sz w:val="26"/>
                <w:szCs w:val="26"/>
              </w:rPr>
              <w:fldChar w:fldCharType="begin">
                <w:ffData>
                  <w:name w:val="Check10"/>
                  <w:enabled/>
                  <w:calcOnExit w:val="0"/>
                  <w:checkBox>
                    <w:sizeAuto/>
                    <w:default w:val="0"/>
                  </w:checkBox>
                </w:ffData>
              </w:fldChar>
            </w:r>
            <w:r w:rsidR="009978F6" w:rsidRPr="006A5F24">
              <w:rPr>
                <w:sz w:val="26"/>
                <w:szCs w:val="26"/>
              </w:rPr>
              <w:instrText xml:space="preserve"> FORMCHECKBOX </w:instrText>
            </w:r>
            <w:r w:rsidRPr="006A5F24">
              <w:rPr>
                <w:sz w:val="26"/>
                <w:szCs w:val="26"/>
              </w:rPr>
            </w:r>
            <w:r w:rsidRPr="006A5F24">
              <w:rPr>
                <w:sz w:val="26"/>
                <w:szCs w:val="26"/>
              </w:rPr>
              <w:fldChar w:fldCharType="end"/>
            </w:r>
            <w:r w:rsidR="009978F6">
              <w:rPr>
                <w:sz w:val="26"/>
                <w:szCs w:val="26"/>
              </w:rPr>
              <w:t xml:space="preserve"> Không</w:t>
            </w:r>
          </w:p>
          <w:p w14:paraId="64AB01E9" w14:textId="77777777" w:rsidR="009978F6" w:rsidRDefault="009978F6" w:rsidP="009F2F03">
            <w:pPr>
              <w:spacing w:before="60" w:line="360" w:lineRule="auto"/>
              <w:rPr>
                <w:sz w:val="26"/>
                <w:szCs w:val="26"/>
              </w:rPr>
            </w:pPr>
          </w:p>
        </w:tc>
      </w:tr>
      <w:tr w:rsidR="009978F6" w:rsidRPr="006A5F24" w14:paraId="635F6ADB" w14:textId="77777777" w:rsidTr="009F2F03">
        <w:trPr>
          <w:jc w:val="center"/>
        </w:trPr>
        <w:tc>
          <w:tcPr>
            <w:tcW w:w="558" w:type="dxa"/>
          </w:tcPr>
          <w:p w14:paraId="1DB76B05" w14:textId="77777777" w:rsidR="009978F6" w:rsidRDefault="009978F6" w:rsidP="009F2F03">
            <w:pPr>
              <w:spacing w:before="60" w:line="360" w:lineRule="auto"/>
              <w:jc w:val="center"/>
              <w:rPr>
                <w:bCs/>
                <w:sz w:val="26"/>
                <w:szCs w:val="26"/>
              </w:rPr>
            </w:pPr>
            <w:r>
              <w:rPr>
                <w:bCs/>
                <w:sz w:val="26"/>
                <w:szCs w:val="26"/>
              </w:rPr>
              <w:t>13</w:t>
            </w:r>
          </w:p>
        </w:tc>
        <w:tc>
          <w:tcPr>
            <w:tcW w:w="6312" w:type="dxa"/>
          </w:tcPr>
          <w:p w14:paraId="2091645A" w14:textId="77777777" w:rsidR="009978F6" w:rsidRDefault="009978F6" w:rsidP="009F2F03">
            <w:pPr>
              <w:spacing w:before="60" w:line="360" w:lineRule="auto"/>
              <w:rPr>
                <w:bCs/>
                <w:sz w:val="26"/>
                <w:szCs w:val="26"/>
              </w:rPr>
            </w:pPr>
            <w:r>
              <w:rPr>
                <w:bCs/>
                <w:sz w:val="26"/>
                <w:szCs w:val="26"/>
              </w:rPr>
              <w:t>Các nghiên cứu viên được đào tạo, có kinh nghiệm và đủ năng lực triển  khai nghiên cứu?</w:t>
            </w:r>
          </w:p>
          <w:p w14:paraId="04C399C1" w14:textId="77777777" w:rsidR="00C45372" w:rsidRPr="009F2F03" w:rsidRDefault="009978F6" w:rsidP="009F2F03">
            <w:pPr>
              <w:spacing w:before="60" w:line="360" w:lineRule="auto"/>
              <w:rPr>
                <w:bCs/>
                <w:sz w:val="26"/>
                <w:szCs w:val="26"/>
                <w:lang w:val="vi-VN"/>
              </w:rPr>
            </w:pPr>
            <w:r>
              <w:rPr>
                <w:bCs/>
                <w:sz w:val="26"/>
                <w:szCs w:val="26"/>
              </w:rPr>
              <w:t xml:space="preserve">Nếu </w:t>
            </w:r>
            <w:r w:rsidRPr="00A2330E">
              <w:rPr>
                <w:b/>
                <w:bCs/>
                <w:sz w:val="26"/>
                <w:szCs w:val="26"/>
              </w:rPr>
              <w:t>không</w:t>
            </w:r>
            <w:r>
              <w:rPr>
                <w:bCs/>
                <w:sz w:val="26"/>
                <w:szCs w:val="26"/>
              </w:rPr>
              <w:t xml:space="preserve"> hoặc </w:t>
            </w:r>
            <w:r w:rsidRPr="00A2330E">
              <w:rPr>
                <w:b/>
                <w:bCs/>
                <w:sz w:val="26"/>
                <w:szCs w:val="26"/>
              </w:rPr>
              <w:t>không thể đánh giá</w:t>
            </w:r>
            <w:r>
              <w:rPr>
                <w:bCs/>
                <w:sz w:val="26"/>
                <w:szCs w:val="26"/>
              </w:rPr>
              <w:t xml:space="preserve"> vui lòng giải thích:</w:t>
            </w:r>
          </w:p>
        </w:tc>
        <w:tc>
          <w:tcPr>
            <w:tcW w:w="3161" w:type="dxa"/>
          </w:tcPr>
          <w:p w14:paraId="5EEE3869" w14:textId="77777777" w:rsidR="009978F6" w:rsidRDefault="006339F0" w:rsidP="009F2F03">
            <w:pPr>
              <w:spacing w:before="60" w:line="360" w:lineRule="auto"/>
              <w:rPr>
                <w:sz w:val="26"/>
                <w:szCs w:val="26"/>
              </w:rPr>
            </w:pPr>
            <w:r>
              <w:rPr>
                <w:sz w:val="26"/>
                <w:szCs w:val="26"/>
              </w:rPr>
              <w:fldChar w:fldCharType="begin">
                <w:ffData>
                  <w:name w:val=""/>
                  <w:enabled/>
                  <w:calcOnExit w:val="0"/>
                  <w:checkBox>
                    <w:sizeAuto/>
                    <w:default w:val="0"/>
                  </w:checkBox>
                </w:ffData>
              </w:fldChar>
            </w:r>
            <w:r w:rsidR="009978F6">
              <w:rPr>
                <w:sz w:val="26"/>
                <w:szCs w:val="26"/>
              </w:rPr>
              <w:instrText xml:space="preserve"> FORMCHECKBOX </w:instrText>
            </w:r>
            <w:r>
              <w:rPr>
                <w:sz w:val="26"/>
                <w:szCs w:val="26"/>
              </w:rPr>
            </w:r>
            <w:r>
              <w:rPr>
                <w:sz w:val="26"/>
                <w:szCs w:val="26"/>
              </w:rPr>
              <w:fldChar w:fldCharType="end"/>
            </w:r>
            <w:r w:rsidR="009978F6">
              <w:rPr>
                <w:sz w:val="26"/>
                <w:szCs w:val="26"/>
              </w:rPr>
              <w:t xml:space="preserve"> Có   </w:t>
            </w:r>
            <w:r w:rsidRPr="006A5F24">
              <w:rPr>
                <w:sz w:val="26"/>
                <w:szCs w:val="26"/>
              </w:rPr>
              <w:fldChar w:fldCharType="begin">
                <w:ffData>
                  <w:name w:val="Check10"/>
                  <w:enabled/>
                  <w:calcOnExit w:val="0"/>
                  <w:checkBox>
                    <w:sizeAuto/>
                    <w:default w:val="0"/>
                  </w:checkBox>
                </w:ffData>
              </w:fldChar>
            </w:r>
            <w:r w:rsidR="009978F6" w:rsidRPr="006A5F24">
              <w:rPr>
                <w:sz w:val="26"/>
                <w:szCs w:val="26"/>
              </w:rPr>
              <w:instrText xml:space="preserve"> FORMCHECKBOX </w:instrText>
            </w:r>
            <w:r w:rsidRPr="006A5F24">
              <w:rPr>
                <w:sz w:val="26"/>
                <w:szCs w:val="26"/>
              </w:rPr>
            </w:r>
            <w:r w:rsidRPr="006A5F24">
              <w:rPr>
                <w:sz w:val="26"/>
                <w:szCs w:val="26"/>
              </w:rPr>
              <w:fldChar w:fldCharType="end"/>
            </w:r>
            <w:r w:rsidR="009978F6">
              <w:rPr>
                <w:sz w:val="26"/>
                <w:szCs w:val="26"/>
              </w:rPr>
              <w:t xml:space="preserve"> Không</w:t>
            </w:r>
          </w:p>
          <w:p w14:paraId="73F6EFEE" w14:textId="77777777" w:rsidR="009978F6" w:rsidRDefault="006339F0" w:rsidP="009F2F03">
            <w:pPr>
              <w:spacing w:before="60" w:line="360" w:lineRule="auto"/>
              <w:rPr>
                <w:sz w:val="26"/>
                <w:szCs w:val="26"/>
              </w:rPr>
            </w:pPr>
            <w:r w:rsidRPr="006A5F24">
              <w:rPr>
                <w:sz w:val="26"/>
                <w:szCs w:val="26"/>
              </w:rPr>
              <w:fldChar w:fldCharType="begin">
                <w:ffData>
                  <w:name w:val="Check10"/>
                  <w:enabled/>
                  <w:calcOnExit w:val="0"/>
                  <w:checkBox>
                    <w:sizeAuto/>
                    <w:default w:val="0"/>
                  </w:checkBox>
                </w:ffData>
              </w:fldChar>
            </w:r>
            <w:r w:rsidR="009978F6" w:rsidRPr="006A5F24">
              <w:rPr>
                <w:sz w:val="26"/>
                <w:szCs w:val="26"/>
              </w:rPr>
              <w:instrText xml:space="preserve"> FORMCHECKBOX </w:instrText>
            </w:r>
            <w:r w:rsidRPr="006A5F24">
              <w:rPr>
                <w:sz w:val="26"/>
                <w:szCs w:val="26"/>
              </w:rPr>
            </w:r>
            <w:r w:rsidRPr="006A5F24">
              <w:rPr>
                <w:sz w:val="26"/>
                <w:szCs w:val="26"/>
              </w:rPr>
              <w:fldChar w:fldCharType="end"/>
            </w:r>
            <w:r w:rsidR="009978F6">
              <w:rPr>
                <w:sz w:val="26"/>
                <w:szCs w:val="26"/>
              </w:rPr>
              <w:t xml:space="preserve"> không thể đánh giá </w:t>
            </w:r>
          </w:p>
        </w:tc>
      </w:tr>
      <w:tr w:rsidR="009978F6" w:rsidRPr="006A5F24" w14:paraId="0A3A0715" w14:textId="77777777" w:rsidTr="009F2F03">
        <w:trPr>
          <w:jc w:val="center"/>
        </w:trPr>
        <w:tc>
          <w:tcPr>
            <w:tcW w:w="558" w:type="dxa"/>
          </w:tcPr>
          <w:p w14:paraId="5E9334E4" w14:textId="77777777" w:rsidR="009978F6" w:rsidRDefault="009978F6" w:rsidP="009F2F03">
            <w:pPr>
              <w:spacing w:before="60" w:line="360" w:lineRule="auto"/>
              <w:jc w:val="center"/>
              <w:rPr>
                <w:bCs/>
                <w:sz w:val="26"/>
                <w:szCs w:val="26"/>
              </w:rPr>
            </w:pPr>
            <w:r>
              <w:rPr>
                <w:bCs/>
                <w:sz w:val="26"/>
                <w:szCs w:val="26"/>
              </w:rPr>
              <w:t>14</w:t>
            </w:r>
          </w:p>
        </w:tc>
        <w:tc>
          <w:tcPr>
            <w:tcW w:w="6312" w:type="dxa"/>
          </w:tcPr>
          <w:p w14:paraId="5060E6CB" w14:textId="77777777" w:rsidR="009978F6" w:rsidRDefault="009978F6" w:rsidP="009F2F03">
            <w:pPr>
              <w:spacing w:before="60" w:line="360" w:lineRule="auto"/>
              <w:rPr>
                <w:bCs/>
                <w:sz w:val="26"/>
                <w:szCs w:val="26"/>
              </w:rPr>
            </w:pPr>
            <w:r>
              <w:rPr>
                <w:bCs/>
                <w:sz w:val="26"/>
                <w:szCs w:val="26"/>
              </w:rPr>
              <w:t>Trang thiết bị, tài chính có phù hợp?</w:t>
            </w:r>
          </w:p>
          <w:p w14:paraId="3082DD07" w14:textId="77777777" w:rsidR="00C45372" w:rsidRPr="009F2F03" w:rsidRDefault="009978F6" w:rsidP="009F2F03">
            <w:pPr>
              <w:spacing w:before="60" w:line="360" w:lineRule="auto"/>
              <w:rPr>
                <w:bCs/>
                <w:sz w:val="26"/>
                <w:szCs w:val="26"/>
                <w:lang w:val="vi-VN"/>
              </w:rPr>
            </w:pPr>
            <w:r>
              <w:rPr>
                <w:bCs/>
                <w:sz w:val="26"/>
                <w:szCs w:val="26"/>
              </w:rPr>
              <w:t xml:space="preserve">Nếu </w:t>
            </w:r>
            <w:r w:rsidRPr="00A2330E">
              <w:rPr>
                <w:b/>
                <w:bCs/>
                <w:sz w:val="26"/>
                <w:szCs w:val="26"/>
              </w:rPr>
              <w:t>không</w:t>
            </w:r>
            <w:r>
              <w:rPr>
                <w:bCs/>
                <w:sz w:val="26"/>
                <w:szCs w:val="26"/>
              </w:rPr>
              <w:t xml:space="preserve"> hoặc </w:t>
            </w:r>
            <w:r w:rsidRPr="00A2330E">
              <w:rPr>
                <w:b/>
                <w:bCs/>
                <w:sz w:val="26"/>
                <w:szCs w:val="26"/>
              </w:rPr>
              <w:t>không thể đánh giá</w:t>
            </w:r>
            <w:r>
              <w:rPr>
                <w:bCs/>
                <w:sz w:val="26"/>
                <w:szCs w:val="26"/>
              </w:rPr>
              <w:t xml:space="preserve"> vui lòng giải thích:</w:t>
            </w:r>
          </w:p>
        </w:tc>
        <w:tc>
          <w:tcPr>
            <w:tcW w:w="3161" w:type="dxa"/>
          </w:tcPr>
          <w:p w14:paraId="276622DF" w14:textId="77777777" w:rsidR="009978F6" w:rsidRDefault="006339F0" w:rsidP="009F2F03">
            <w:pPr>
              <w:spacing w:before="60" w:line="360" w:lineRule="auto"/>
              <w:rPr>
                <w:sz w:val="26"/>
                <w:szCs w:val="26"/>
              </w:rPr>
            </w:pPr>
            <w:r>
              <w:rPr>
                <w:sz w:val="26"/>
                <w:szCs w:val="26"/>
              </w:rPr>
              <w:fldChar w:fldCharType="begin">
                <w:ffData>
                  <w:name w:val=""/>
                  <w:enabled/>
                  <w:calcOnExit w:val="0"/>
                  <w:checkBox>
                    <w:sizeAuto/>
                    <w:default w:val="0"/>
                  </w:checkBox>
                </w:ffData>
              </w:fldChar>
            </w:r>
            <w:r w:rsidR="009978F6">
              <w:rPr>
                <w:sz w:val="26"/>
                <w:szCs w:val="26"/>
              </w:rPr>
              <w:instrText xml:space="preserve"> FORMCHECKBOX </w:instrText>
            </w:r>
            <w:r>
              <w:rPr>
                <w:sz w:val="26"/>
                <w:szCs w:val="26"/>
              </w:rPr>
            </w:r>
            <w:r>
              <w:rPr>
                <w:sz w:val="26"/>
                <w:szCs w:val="26"/>
              </w:rPr>
              <w:fldChar w:fldCharType="end"/>
            </w:r>
            <w:r w:rsidR="009978F6">
              <w:rPr>
                <w:sz w:val="26"/>
                <w:szCs w:val="26"/>
              </w:rPr>
              <w:t xml:space="preserve"> Có   </w:t>
            </w:r>
            <w:r w:rsidRPr="006A5F24">
              <w:rPr>
                <w:sz w:val="26"/>
                <w:szCs w:val="26"/>
              </w:rPr>
              <w:fldChar w:fldCharType="begin">
                <w:ffData>
                  <w:name w:val="Check10"/>
                  <w:enabled/>
                  <w:calcOnExit w:val="0"/>
                  <w:checkBox>
                    <w:sizeAuto/>
                    <w:default w:val="0"/>
                  </w:checkBox>
                </w:ffData>
              </w:fldChar>
            </w:r>
            <w:r w:rsidR="009978F6" w:rsidRPr="006A5F24">
              <w:rPr>
                <w:sz w:val="26"/>
                <w:szCs w:val="26"/>
              </w:rPr>
              <w:instrText xml:space="preserve"> FORMCHECKBOX </w:instrText>
            </w:r>
            <w:r w:rsidRPr="006A5F24">
              <w:rPr>
                <w:sz w:val="26"/>
                <w:szCs w:val="26"/>
              </w:rPr>
            </w:r>
            <w:r w:rsidRPr="006A5F24">
              <w:rPr>
                <w:sz w:val="26"/>
                <w:szCs w:val="26"/>
              </w:rPr>
              <w:fldChar w:fldCharType="end"/>
            </w:r>
            <w:r w:rsidR="009978F6">
              <w:rPr>
                <w:sz w:val="26"/>
                <w:szCs w:val="26"/>
              </w:rPr>
              <w:t xml:space="preserve"> Không</w:t>
            </w:r>
          </w:p>
          <w:p w14:paraId="145489E0" w14:textId="77777777" w:rsidR="009978F6" w:rsidRDefault="006339F0" w:rsidP="009F2F03">
            <w:pPr>
              <w:spacing w:before="60" w:line="360" w:lineRule="auto"/>
              <w:rPr>
                <w:sz w:val="26"/>
                <w:szCs w:val="26"/>
              </w:rPr>
            </w:pPr>
            <w:r w:rsidRPr="006A5F24">
              <w:rPr>
                <w:sz w:val="26"/>
                <w:szCs w:val="26"/>
              </w:rPr>
              <w:fldChar w:fldCharType="begin">
                <w:ffData>
                  <w:name w:val="Check10"/>
                  <w:enabled/>
                  <w:calcOnExit w:val="0"/>
                  <w:checkBox>
                    <w:sizeAuto/>
                    <w:default w:val="0"/>
                  </w:checkBox>
                </w:ffData>
              </w:fldChar>
            </w:r>
            <w:r w:rsidR="009978F6" w:rsidRPr="006A5F24">
              <w:rPr>
                <w:sz w:val="26"/>
                <w:szCs w:val="26"/>
              </w:rPr>
              <w:instrText xml:space="preserve"> FORMCHECKBOX </w:instrText>
            </w:r>
            <w:r w:rsidRPr="006A5F24">
              <w:rPr>
                <w:sz w:val="26"/>
                <w:szCs w:val="26"/>
              </w:rPr>
            </w:r>
            <w:r w:rsidRPr="006A5F24">
              <w:rPr>
                <w:sz w:val="26"/>
                <w:szCs w:val="26"/>
              </w:rPr>
              <w:fldChar w:fldCharType="end"/>
            </w:r>
            <w:r w:rsidR="009978F6">
              <w:rPr>
                <w:sz w:val="26"/>
                <w:szCs w:val="26"/>
              </w:rPr>
              <w:t xml:space="preserve"> không thể đánh giá</w:t>
            </w:r>
          </w:p>
        </w:tc>
      </w:tr>
      <w:tr w:rsidR="005A3322" w:rsidRPr="006A5F24" w14:paraId="177C2402" w14:textId="77777777" w:rsidTr="00146A44">
        <w:trPr>
          <w:jc w:val="center"/>
        </w:trPr>
        <w:tc>
          <w:tcPr>
            <w:tcW w:w="558" w:type="dxa"/>
          </w:tcPr>
          <w:p w14:paraId="6F2E66A6" w14:textId="77777777" w:rsidR="005A3322" w:rsidRDefault="005A3322" w:rsidP="009F2F03">
            <w:pPr>
              <w:spacing w:before="60" w:line="360" w:lineRule="auto"/>
              <w:jc w:val="center"/>
              <w:rPr>
                <w:bCs/>
                <w:sz w:val="26"/>
                <w:szCs w:val="26"/>
              </w:rPr>
            </w:pPr>
            <w:r>
              <w:rPr>
                <w:bCs/>
                <w:sz w:val="26"/>
                <w:szCs w:val="26"/>
              </w:rPr>
              <w:t>15</w:t>
            </w:r>
          </w:p>
        </w:tc>
        <w:tc>
          <w:tcPr>
            <w:tcW w:w="9473" w:type="dxa"/>
            <w:gridSpan w:val="2"/>
          </w:tcPr>
          <w:p w14:paraId="6224ED15" w14:textId="77777777" w:rsidR="005A3322" w:rsidRDefault="005A3322" w:rsidP="009F2F03">
            <w:pPr>
              <w:spacing w:before="60" w:line="360" w:lineRule="auto"/>
              <w:rPr>
                <w:bCs/>
                <w:sz w:val="26"/>
                <w:szCs w:val="26"/>
              </w:rPr>
            </w:pPr>
            <w:r>
              <w:rPr>
                <w:bCs/>
                <w:sz w:val="26"/>
                <w:szCs w:val="26"/>
              </w:rPr>
              <w:t>Những ý kiến khác?</w:t>
            </w:r>
          </w:p>
          <w:p w14:paraId="3DA8255B" w14:textId="77777777" w:rsidR="005A3322" w:rsidRDefault="005A3322" w:rsidP="009F2F03">
            <w:pPr>
              <w:spacing w:before="60" w:line="360" w:lineRule="auto"/>
              <w:rPr>
                <w:bCs/>
                <w:sz w:val="26"/>
                <w:szCs w:val="26"/>
                <w:lang w:val="vi-VN"/>
              </w:rPr>
            </w:pPr>
            <w:r>
              <w:rPr>
                <w:bCs/>
                <w:sz w:val="26"/>
                <w:szCs w:val="26"/>
                <w:lang w:val="vi-VN"/>
              </w:rPr>
              <w:t>……………………………………………………………………………………………..</w:t>
            </w:r>
          </w:p>
          <w:p w14:paraId="76ADEF05" w14:textId="77777777" w:rsidR="005A3322" w:rsidRDefault="005A3322" w:rsidP="005A3322">
            <w:pPr>
              <w:spacing w:before="60" w:line="360" w:lineRule="auto"/>
              <w:rPr>
                <w:bCs/>
                <w:sz w:val="26"/>
                <w:szCs w:val="26"/>
                <w:lang w:val="vi-VN"/>
              </w:rPr>
            </w:pPr>
            <w:r>
              <w:rPr>
                <w:bCs/>
                <w:sz w:val="26"/>
                <w:szCs w:val="26"/>
                <w:lang w:val="vi-VN"/>
              </w:rPr>
              <w:t>……………………………………………………………………………………………..</w:t>
            </w:r>
          </w:p>
          <w:p w14:paraId="09B7804A" w14:textId="77777777" w:rsidR="005A3322" w:rsidRDefault="005A3322" w:rsidP="005A3322">
            <w:pPr>
              <w:spacing w:before="60" w:line="360" w:lineRule="auto"/>
              <w:rPr>
                <w:bCs/>
                <w:sz w:val="26"/>
                <w:szCs w:val="26"/>
                <w:lang w:val="vi-VN"/>
              </w:rPr>
            </w:pPr>
            <w:r>
              <w:rPr>
                <w:bCs/>
                <w:sz w:val="26"/>
                <w:szCs w:val="26"/>
                <w:lang w:val="vi-VN"/>
              </w:rPr>
              <w:t>……………………………………………………………………………………………..</w:t>
            </w:r>
          </w:p>
          <w:p w14:paraId="5FC158E5" w14:textId="77777777" w:rsidR="005A3322" w:rsidRPr="005A3322" w:rsidRDefault="005A3322" w:rsidP="009F2F03">
            <w:pPr>
              <w:spacing w:before="60" w:line="360" w:lineRule="auto"/>
              <w:rPr>
                <w:bCs/>
                <w:sz w:val="26"/>
                <w:szCs w:val="26"/>
                <w:lang w:val="vi-VN"/>
              </w:rPr>
            </w:pPr>
            <w:r>
              <w:rPr>
                <w:bCs/>
                <w:sz w:val="26"/>
                <w:szCs w:val="26"/>
                <w:lang w:val="vi-VN"/>
              </w:rPr>
              <w:t>……………………………………………………………………………………………..</w:t>
            </w:r>
          </w:p>
        </w:tc>
      </w:tr>
    </w:tbl>
    <w:p w14:paraId="107E19E6" w14:textId="77777777" w:rsidR="00C56F29" w:rsidRPr="003F5601" w:rsidRDefault="00C56F29" w:rsidP="00E4215A">
      <w:pPr>
        <w:spacing w:line="360" w:lineRule="auto"/>
        <w:rPr>
          <w:bCs/>
          <w:sz w:val="26"/>
          <w:szCs w:val="26"/>
        </w:rPr>
      </w:pPr>
      <w:r w:rsidRPr="009978F6">
        <w:rPr>
          <w:b/>
          <w:bCs/>
          <w:sz w:val="26"/>
          <w:szCs w:val="26"/>
        </w:rPr>
        <w:lastRenderedPageBreak/>
        <w:t>Tổng kết</w:t>
      </w:r>
      <w:r w:rsidRPr="003F5601">
        <w:rPr>
          <w:bCs/>
          <w:sz w:val="26"/>
          <w:szCs w:val="26"/>
        </w:rPr>
        <w:t xml:space="preserve"> :</w:t>
      </w:r>
    </w:p>
    <w:p w14:paraId="50B456BC" w14:textId="77777777" w:rsidR="00C56F29" w:rsidRPr="003F5601" w:rsidRDefault="00C56F29" w:rsidP="00E4215A">
      <w:pPr>
        <w:spacing w:line="360" w:lineRule="auto"/>
        <w:rPr>
          <w:bCs/>
          <w:sz w:val="26"/>
          <w:szCs w:val="26"/>
        </w:rPr>
      </w:pPr>
      <w:r w:rsidRPr="003F5601">
        <w:rPr>
          <w:bCs/>
          <w:sz w:val="26"/>
          <w:szCs w:val="26"/>
        </w:rPr>
        <w:t xml:space="preserve">Hồ sơ nên xem xét theo quy trình:   Rút gọn   </w:t>
      </w:r>
      <w:r w:rsidR="006339F0" w:rsidRPr="006A5F24">
        <w:rPr>
          <w:sz w:val="26"/>
          <w:szCs w:val="26"/>
        </w:rPr>
        <w:fldChar w:fldCharType="begin">
          <w:ffData>
            <w:name w:val="Check10"/>
            <w:enabled/>
            <w:calcOnExit w:val="0"/>
            <w:checkBox>
              <w:sizeAuto/>
              <w:default w:val="0"/>
            </w:checkBox>
          </w:ffData>
        </w:fldChar>
      </w:r>
      <w:r w:rsidR="00677F48" w:rsidRPr="006A5F24">
        <w:rPr>
          <w:sz w:val="26"/>
          <w:szCs w:val="26"/>
        </w:rPr>
        <w:instrText xml:space="preserve"> FORMCHECKBOX </w:instrText>
      </w:r>
      <w:r w:rsidR="006339F0" w:rsidRPr="006A5F24">
        <w:rPr>
          <w:sz w:val="26"/>
          <w:szCs w:val="26"/>
        </w:rPr>
      </w:r>
      <w:r w:rsidR="006339F0" w:rsidRPr="006A5F24">
        <w:rPr>
          <w:sz w:val="26"/>
          <w:szCs w:val="26"/>
        </w:rPr>
        <w:fldChar w:fldCharType="end"/>
      </w:r>
      <w:r w:rsidRPr="003F5601">
        <w:rPr>
          <w:bCs/>
          <w:sz w:val="26"/>
          <w:szCs w:val="26"/>
        </w:rPr>
        <w:t xml:space="preserve">             Đầy đủ</w:t>
      </w:r>
      <w:r w:rsidR="00EF6A20" w:rsidRPr="003F5601">
        <w:rPr>
          <w:bCs/>
          <w:sz w:val="26"/>
          <w:szCs w:val="26"/>
        </w:rPr>
        <w:t xml:space="preserve">  </w:t>
      </w:r>
      <w:r w:rsidR="006339F0" w:rsidRPr="006A5F24">
        <w:rPr>
          <w:sz w:val="26"/>
          <w:szCs w:val="26"/>
        </w:rPr>
        <w:fldChar w:fldCharType="begin">
          <w:ffData>
            <w:name w:val="Check10"/>
            <w:enabled/>
            <w:calcOnExit w:val="0"/>
            <w:checkBox>
              <w:sizeAuto/>
              <w:default w:val="0"/>
            </w:checkBox>
          </w:ffData>
        </w:fldChar>
      </w:r>
      <w:r w:rsidR="00677F48" w:rsidRPr="006A5F24">
        <w:rPr>
          <w:sz w:val="26"/>
          <w:szCs w:val="26"/>
        </w:rPr>
        <w:instrText xml:space="preserve"> FORMCHECKBOX </w:instrText>
      </w:r>
      <w:r w:rsidR="006339F0" w:rsidRPr="006A5F24">
        <w:rPr>
          <w:sz w:val="26"/>
          <w:szCs w:val="26"/>
        </w:rPr>
      </w:r>
      <w:r w:rsidR="006339F0" w:rsidRPr="006A5F24">
        <w:rPr>
          <w:sz w:val="26"/>
          <w:szCs w:val="26"/>
        </w:rPr>
        <w:fldChar w:fldCharType="end"/>
      </w:r>
    </w:p>
    <w:p w14:paraId="31703D65" w14:textId="77777777" w:rsidR="00C56F29" w:rsidRPr="003F5601" w:rsidRDefault="00C56F29" w:rsidP="00E4215A">
      <w:pPr>
        <w:spacing w:line="360" w:lineRule="auto"/>
        <w:rPr>
          <w:bCs/>
          <w:sz w:val="26"/>
          <w:szCs w:val="26"/>
        </w:rPr>
      </w:pPr>
      <w:r w:rsidRPr="003F5601">
        <w:rPr>
          <w:bCs/>
          <w:sz w:val="26"/>
          <w:szCs w:val="26"/>
        </w:rPr>
        <w:t xml:space="preserve">Hồ sơ được: Thông qua </w:t>
      </w:r>
      <w:r w:rsidR="006339F0" w:rsidRPr="006A5F24">
        <w:rPr>
          <w:sz w:val="26"/>
          <w:szCs w:val="26"/>
        </w:rPr>
        <w:fldChar w:fldCharType="begin">
          <w:ffData>
            <w:name w:val="Check10"/>
            <w:enabled/>
            <w:calcOnExit w:val="0"/>
            <w:checkBox>
              <w:sizeAuto/>
              <w:default w:val="0"/>
            </w:checkBox>
          </w:ffData>
        </w:fldChar>
      </w:r>
      <w:r w:rsidR="00677F48" w:rsidRPr="006A5F24">
        <w:rPr>
          <w:sz w:val="26"/>
          <w:szCs w:val="26"/>
        </w:rPr>
        <w:instrText xml:space="preserve"> FORMCHECKBOX </w:instrText>
      </w:r>
      <w:r w:rsidR="006339F0" w:rsidRPr="006A5F24">
        <w:rPr>
          <w:sz w:val="26"/>
          <w:szCs w:val="26"/>
        </w:rPr>
      </w:r>
      <w:r w:rsidR="006339F0" w:rsidRPr="006A5F24">
        <w:rPr>
          <w:sz w:val="26"/>
          <w:szCs w:val="26"/>
        </w:rPr>
        <w:fldChar w:fldCharType="end"/>
      </w:r>
      <w:r w:rsidR="00677F48" w:rsidRPr="003F5601">
        <w:rPr>
          <w:bCs/>
          <w:sz w:val="26"/>
          <w:szCs w:val="26"/>
        </w:rPr>
        <w:t xml:space="preserve">    </w:t>
      </w:r>
      <w:r w:rsidR="00677F48">
        <w:rPr>
          <w:bCs/>
          <w:sz w:val="26"/>
          <w:szCs w:val="26"/>
        </w:rPr>
        <w:t xml:space="preserve">    </w:t>
      </w:r>
      <w:r w:rsidRPr="003F5601">
        <w:rPr>
          <w:bCs/>
          <w:sz w:val="26"/>
          <w:szCs w:val="26"/>
        </w:rPr>
        <w:t>Thông qua có điều ki</w:t>
      </w:r>
      <w:r w:rsidR="00F55241">
        <w:rPr>
          <w:bCs/>
          <w:sz w:val="26"/>
          <w:szCs w:val="26"/>
        </w:rPr>
        <w:t>ệ</w:t>
      </w:r>
      <w:r w:rsidRPr="003F5601">
        <w:rPr>
          <w:bCs/>
          <w:sz w:val="26"/>
          <w:szCs w:val="26"/>
        </w:rPr>
        <w:t xml:space="preserve">n </w:t>
      </w:r>
      <w:r w:rsidR="006339F0" w:rsidRPr="006A5F24">
        <w:rPr>
          <w:sz w:val="26"/>
          <w:szCs w:val="26"/>
        </w:rPr>
        <w:fldChar w:fldCharType="begin">
          <w:ffData>
            <w:name w:val="Check10"/>
            <w:enabled/>
            <w:calcOnExit w:val="0"/>
            <w:checkBox>
              <w:sizeAuto/>
              <w:default w:val="0"/>
            </w:checkBox>
          </w:ffData>
        </w:fldChar>
      </w:r>
      <w:r w:rsidR="00677F48" w:rsidRPr="006A5F24">
        <w:rPr>
          <w:sz w:val="26"/>
          <w:szCs w:val="26"/>
        </w:rPr>
        <w:instrText xml:space="preserve"> FORMCHECKBOX </w:instrText>
      </w:r>
      <w:r w:rsidR="006339F0" w:rsidRPr="006A5F24">
        <w:rPr>
          <w:sz w:val="26"/>
          <w:szCs w:val="26"/>
        </w:rPr>
      </w:r>
      <w:r w:rsidR="006339F0" w:rsidRPr="006A5F24">
        <w:rPr>
          <w:sz w:val="26"/>
          <w:szCs w:val="26"/>
        </w:rPr>
        <w:fldChar w:fldCharType="end"/>
      </w:r>
      <w:r w:rsidR="00677F48" w:rsidRPr="003F5601">
        <w:rPr>
          <w:bCs/>
          <w:sz w:val="26"/>
          <w:szCs w:val="26"/>
        </w:rPr>
        <w:t xml:space="preserve">    </w:t>
      </w:r>
      <w:r w:rsidRPr="003F5601">
        <w:rPr>
          <w:bCs/>
          <w:sz w:val="26"/>
          <w:szCs w:val="26"/>
        </w:rPr>
        <w:t xml:space="preserve"> </w:t>
      </w:r>
      <w:r w:rsidR="00EF6A20" w:rsidRPr="003F5601">
        <w:rPr>
          <w:bCs/>
          <w:sz w:val="26"/>
          <w:szCs w:val="26"/>
        </w:rPr>
        <w:t xml:space="preserve">   </w:t>
      </w:r>
      <w:r w:rsidRPr="003F5601">
        <w:rPr>
          <w:bCs/>
          <w:sz w:val="26"/>
          <w:szCs w:val="26"/>
        </w:rPr>
        <w:t>Không thông qua</w:t>
      </w:r>
      <w:r w:rsidR="00EF6A20" w:rsidRPr="003F5601">
        <w:rPr>
          <w:bCs/>
          <w:sz w:val="26"/>
          <w:szCs w:val="26"/>
        </w:rPr>
        <w:t xml:space="preserve"> </w:t>
      </w:r>
      <w:r w:rsidR="006339F0" w:rsidRPr="006A5F24">
        <w:rPr>
          <w:sz w:val="26"/>
          <w:szCs w:val="26"/>
        </w:rPr>
        <w:fldChar w:fldCharType="begin">
          <w:ffData>
            <w:name w:val="Check10"/>
            <w:enabled/>
            <w:calcOnExit w:val="0"/>
            <w:checkBox>
              <w:sizeAuto/>
              <w:default w:val="0"/>
            </w:checkBox>
          </w:ffData>
        </w:fldChar>
      </w:r>
      <w:r w:rsidR="00677F48" w:rsidRPr="006A5F24">
        <w:rPr>
          <w:sz w:val="26"/>
          <w:szCs w:val="26"/>
        </w:rPr>
        <w:instrText xml:space="preserve"> FORMCHECKBOX </w:instrText>
      </w:r>
      <w:r w:rsidR="006339F0" w:rsidRPr="006A5F24">
        <w:rPr>
          <w:sz w:val="26"/>
          <w:szCs w:val="26"/>
        </w:rPr>
      </w:r>
      <w:r w:rsidR="006339F0" w:rsidRPr="006A5F24">
        <w:rPr>
          <w:sz w:val="26"/>
          <w:szCs w:val="26"/>
        </w:rPr>
        <w:fldChar w:fldCharType="end"/>
      </w:r>
      <w:r w:rsidR="00677F48" w:rsidRPr="003F5601">
        <w:rPr>
          <w:bCs/>
          <w:sz w:val="26"/>
          <w:szCs w:val="26"/>
        </w:rPr>
        <w:t xml:space="preserve">    </w:t>
      </w:r>
    </w:p>
    <w:p w14:paraId="39F01007" w14:textId="77777777" w:rsidR="00C56F29" w:rsidRPr="003F5601" w:rsidRDefault="00C56F29" w:rsidP="00E4215A">
      <w:pPr>
        <w:spacing w:line="360" w:lineRule="auto"/>
        <w:rPr>
          <w:bCs/>
          <w:sz w:val="26"/>
          <w:szCs w:val="26"/>
        </w:rPr>
      </w:pPr>
    </w:p>
    <w:p w14:paraId="49A3A932" w14:textId="77777777" w:rsidR="00EF6A20" w:rsidRPr="003F5601" w:rsidRDefault="009978F6" w:rsidP="00E4215A">
      <w:pPr>
        <w:spacing w:line="360" w:lineRule="auto"/>
        <w:rPr>
          <w:bCs/>
          <w:sz w:val="26"/>
          <w:szCs w:val="26"/>
        </w:rPr>
      </w:pPr>
      <w:r>
        <w:rPr>
          <w:bCs/>
          <w:sz w:val="26"/>
          <w:szCs w:val="26"/>
        </w:rPr>
        <w:t xml:space="preserve">Nếu </w:t>
      </w:r>
      <w:r w:rsidR="002C21A5">
        <w:rPr>
          <w:bCs/>
          <w:sz w:val="26"/>
          <w:szCs w:val="26"/>
        </w:rPr>
        <w:t xml:space="preserve">thông qua có điều kiện hoặc </w:t>
      </w:r>
      <w:r>
        <w:rPr>
          <w:bCs/>
          <w:sz w:val="26"/>
          <w:szCs w:val="26"/>
        </w:rPr>
        <w:t>không thông qua vui lòng giải thích cụ thể:</w:t>
      </w:r>
      <w:r w:rsidR="00EF6A20" w:rsidRPr="003F5601">
        <w:rPr>
          <w:bCs/>
          <w:sz w:val="26"/>
          <w:szCs w:val="26"/>
        </w:rPr>
        <w:t xml:space="preserve"> </w:t>
      </w:r>
      <w:r w:rsidR="007F5CC9" w:rsidRPr="003F5601">
        <w:rPr>
          <w:bCs/>
          <w:sz w:val="26"/>
          <w:szCs w:val="26"/>
        </w:rPr>
        <w:t>………………………………………………………………………………………………………</w:t>
      </w:r>
      <w:r w:rsidR="00EF6A20" w:rsidRPr="003F5601">
        <w:rPr>
          <w:bCs/>
          <w:sz w:val="26"/>
          <w:szCs w:val="26"/>
        </w:rPr>
        <w:t>………………………………………………………………………………………………………</w:t>
      </w:r>
      <w:r w:rsidR="007F5CC9" w:rsidRPr="003F5601">
        <w:rPr>
          <w:bCs/>
          <w:sz w:val="26"/>
          <w:szCs w:val="26"/>
        </w:rPr>
        <w:t>…………………………………………………………………………………………………………………………………………………………</w:t>
      </w:r>
      <w:r w:rsidR="009F2F03" w:rsidRPr="003F5601">
        <w:rPr>
          <w:bCs/>
          <w:sz w:val="26"/>
          <w:szCs w:val="26"/>
        </w:rPr>
        <w:t>……………………………………………………………………………………………………………………………………………………………………………………………………………………………………………………………………………………………………………………………………………………………………………………………………………………………………………………………………</w:t>
      </w:r>
      <w:r w:rsidR="00C56F29" w:rsidRPr="003F5601">
        <w:rPr>
          <w:bCs/>
          <w:sz w:val="26"/>
          <w:szCs w:val="26"/>
        </w:rPr>
        <w:tab/>
      </w:r>
      <w:r w:rsidR="00C56F29" w:rsidRPr="003F5601">
        <w:rPr>
          <w:bCs/>
          <w:sz w:val="26"/>
          <w:szCs w:val="26"/>
        </w:rPr>
        <w:tab/>
      </w:r>
      <w:r w:rsidR="00C56F29" w:rsidRPr="003F5601">
        <w:rPr>
          <w:bCs/>
          <w:sz w:val="26"/>
          <w:szCs w:val="26"/>
        </w:rPr>
        <w:tab/>
      </w:r>
    </w:p>
    <w:p w14:paraId="269EB609" w14:textId="77777777" w:rsidR="00C56F29" w:rsidRPr="003F5601" w:rsidRDefault="00C56F29" w:rsidP="00E4215A">
      <w:pPr>
        <w:spacing w:line="360" w:lineRule="auto"/>
        <w:ind w:left="5760" w:firstLine="720"/>
        <w:rPr>
          <w:b/>
          <w:sz w:val="26"/>
          <w:szCs w:val="26"/>
        </w:rPr>
      </w:pPr>
      <w:r w:rsidRPr="003F5601">
        <w:rPr>
          <w:b/>
          <w:sz w:val="26"/>
          <w:szCs w:val="26"/>
        </w:rPr>
        <w:t>Thành viên Hội đồng</w:t>
      </w:r>
    </w:p>
    <w:p w14:paraId="31BA4D10" w14:textId="77777777" w:rsidR="00C56F29" w:rsidRPr="003F5601" w:rsidRDefault="00C56F29" w:rsidP="00E4215A">
      <w:pPr>
        <w:spacing w:line="360" w:lineRule="auto"/>
        <w:rPr>
          <w:b/>
          <w:sz w:val="26"/>
          <w:szCs w:val="26"/>
        </w:rPr>
      </w:pPr>
      <w:r w:rsidRPr="003F5601">
        <w:rPr>
          <w:bCs/>
          <w:sz w:val="26"/>
          <w:szCs w:val="26"/>
        </w:rPr>
        <w:tab/>
      </w:r>
      <w:r w:rsidRPr="003F5601">
        <w:rPr>
          <w:bCs/>
          <w:sz w:val="26"/>
          <w:szCs w:val="26"/>
        </w:rPr>
        <w:tab/>
      </w:r>
      <w:r w:rsidRPr="003F5601">
        <w:rPr>
          <w:bCs/>
          <w:sz w:val="26"/>
          <w:szCs w:val="26"/>
        </w:rPr>
        <w:tab/>
      </w:r>
      <w:r w:rsidRPr="003F5601">
        <w:rPr>
          <w:bCs/>
          <w:sz w:val="26"/>
          <w:szCs w:val="26"/>
        </w:rPr>
        <w:tab/>
      </w:r>
      <w:r w:rsidRPr="003F5601">
        <w:rPr>
          <w:bCs/>
          <w:sz w:val="26"/>
          <w:szCs w:val="26"/>
        </w:rPr>
        <w:tab/>
      </w:r>
      <w:r w:rsidRPr="003F5601">
        <w:rPr>
          <w:bCs/>
          <w:sz w:val="26"/>
          <w:szCs w:val="26"/>
        </w:rPr>
        <w:tab/>
      </w:r>
      <w:r w:rsidRPr="003F5601">
        <w:rPr>
          <w:bCs/>
          <w:sz w:val="26"/>
          <w:szCs w:val="26"/>
        </w:rPr>
        <w:tab/>
      </w:r>
      <w:r w:rsidRPr="003F5601">
        <w:rPr>
          <w:bCs/>
          <w:sz w:val="26"/>
          <w:szCs w:val="26"/>
        </w:rPr>
        <w:tab/>
      </w:r>
      <w:r w:rsidR="00EF6A20" w:rsidRPr="003F5601">
        <w:rPr>
          <w:bCs/>
          <w:sz w:val="26"/>
          <w:szCs w:val="26"/>
        </w:rPr>
        <w:tab/>
      </w:r>
      <w:r w:rsidRPr="003F5601">
        <w:rPr>
          <w:bCs/>
          <w:sz w:val="26"/>
          <w:szCs w:val="26"/>
        </w:rPr>
        <w:t xml:space="preserve"> (</w:t>
      </w:r>
      <w:r w:rsidRPr="003F5601">
        <w:rPr>
          <w:bCs/>
          <w:i/>
          <w:iCs/>
          <w:sz w:val="26"/>
          <w:szCs w:val="26"/>
        </w:rPr>
        <w:t>ký và ghi rõ họ tên</w:t>
      </w:r>
      <w:r w:rsidRPr="003F5601">
        <w:rPr>
          <w:bCs/>
          <w:sz w:val="26"/>
          <w:szCs w:val="26"/>
        </w:rPr>
        <w:t>)</w:t>
      </w:r>
    </w:p>
    <w:p w14:paraId="532B37D4" w14:textId="77777777" w:rsidR="00C56F29" w:rsidRPr="003F5601" w:rsidRDefault="00C56F29" w:rsidP="00E4215A">
      <w:pPr>
        <w:spacing w:line="360" w:lineRule="auto"/>
        <w:rPr>
          <w:sz w:val="26"/>
          <w:szCs w:val="26"/>
        </w:rPr>
      </w:pPr>
    </w:p>
    <w:sectPr w:rsidR="00C56F29" w:rsidRPr="003F5601" w:rsidSect="009F2F03">
      <w:headerReference w:type="default" r:id="rId8"/>
      <w:pgSz w:w="11906" w:h="16838" w:code="9"/>
      <w:pgMar w:top="1134" w:right="1134" w:bottom="1134" w:left="170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69C57" w14:textId="77777777" w:rsidR="00810611" w:rsidRDefault="00810611" w:rsidP="00B6115A">
      <w:r>
        <w:separator/>
      </w:r>
    </w:p>
  </w:endnote>
  <w:endnote w:type="continuationSeparator" w:id="0">
    <w:p w14:paraId="0B23A42D" w14:textId="77777777" w:rsidR="00810611" w:rsidRDefault="00810611" w:rsidP="00B61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3F1DB" w14:textId="77777777" w:rsidR="00810611" w:rsidRDefault="00810611" w:rsidP="00B6115A">
      <w:r>
        <w:separator/>
      </w:r>
    </w:p>
  </w:footnote>
  <w:footnote w:type="continuationSeparator" w:id="0">
    <w:p w14:paraId="1C628FD0" w14:textId="77777777" w:rsidR="00810611" w:rsidRDefault="00810611" w:rsidP="00B61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774" w:type="pct"/>
      <w:jc w:val="center"/>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6185"/>
      <w:gridCol w:w="2696"/>
    </w:tblGrid>
    <w:tr w:rsidR="00151A96" w14:paraId="587852BD" w14:textId="77777777" w:rsidTr="009F2F03">
      <w:trPr>
        <w:trHeight w:val="288"/>
        <w:jc w:val="center"/>
      </w:trPr>
      <w:tc>
        <w:tcPr>
          <w:tcW w:w="6184" w:type="dxa"/>
        </w:tcPr>
        <w:p w14:paraId="55173944" w14:textId="77777777" w:rsidR="00151A96" w:rsidRPr="004D32D3" w:rsidRDefault="00151A96" w:rsidP="006813C1">
          <w:pPr>
            <w:pStyle w:val="Header"/>
            <w:jc w:val="center"/>
            <w:rPr>
              <w:rFonts w:eastAsia="Times New Roman"/>
              <w:sz w:val="26"/>
              <w:szCs w:val="26"/>
            </w:rPr>
          </w:pPr>
          <w:r w:rsidRPr="004D32D3">
            <w:rPr>
              <w:rFonts w:eastAsia="Times New Roman"/>
              <w:sz w:val="26"/>
              <w:szCs w:val="26"/>
              <w:lang w:val="en-US"/>
            </w:rPr>
            <w:t>Hội đồng Đạo đức- Bảng kiểm đánh giá hồ sơ NCYSH</w:t>
          </w:r>
        </w:p>
      </w:tc>
      <w:tc>
        <w:tcPr>
          <w:tcW w:w="2696" w:type="dxa"/>
        </w:tcPr>
        <w:p w14:paraId="76FCB9FF" w14:textId="77777777" w:rsidR="00151A96" w:rsidRPr="005B3BEC" w:rsidRDefault="005B3BEC" w:rsidP="005B3BEC">
          <w:pPr>
            <w:pStyle w:val="Header"/>
            <w:ind w:right="-144"/>
            <w:rPr>
              <w:rFonts w:eastAsia="Times New Roman"/>
              <w:bCs/>
              <w:sz w:val="26"/>
              <w:szCs w:val="26"/>
            </w:rPr>
          </w:pPr>
          <w:r w:rsidRPr="005B3BEC">
            <w:rPr>
              <w:rFonts w:eastAsia="Times New Roman"/>
              <w:bCs/>
              <w:sz w:val="20"/>
              <w:szCs w:val="26"/>
            </w:rPr>
            <w:t>ĐHYD-NCKH/QT.01/BM.08</w:t>
          </w:r>
        </w:p>
      </w:tc>
    </w:tr>
  </w:tbl>
  <w:p w14:paraId="1B0AF41B" w14:textId="77777777" w:rsidR="00151A96" w:rsidRDefault="00151A96" w:rsidP="00B6115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70EDD"/>
    <w:multiLevelType w:val="hybridMultilevel"/>
    <w:tmpl w:val="E63E9B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D6C11CB"/>
    <w:multiLevelType w:val="hybridMultilevel"/>
    <w:tmpl w:val="8C4605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50546888"/>
    <w:multiLevelType w:val="hybridMultilevel"/>
    <w:tmpl w:val="706A1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2118C4"/>
    <w:multiLevelType w:val="hybridMultilevel"/>
    <w:tmpl w:val="D9065BE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99177BE"/>
    <w:multiLevelType w:val="hybridMultilevel"/>
    <w:tmpl w:val="6554C56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48264809">
    <w:abstractNumId w:val="3"/>
  </w:num>
  <w:num w:numId="2" w16cid:durableId="818960013">
    <w:abstractNumId w:val="0"/>
  </w:num>
  <w:num w:numId="3" w16cid:durableId="369646179">
    <w:abstractNumId w:val="4"/>
  </w:num>
  <w:num w:numId="4" w16cid:durableId="1498611847">
    <w:abstractNumId w:val="1"/>
  </w:num>
  <w:num w:numId="5" w16cid:durableId="19403274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oNotDisplayPageBoundaries/>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5A"/>
    <w:rsid w:val="00002614"/>
    <w:rsid w:val="00007B47"/>
    <w:rsid w:val="00012D2C"/>
    <w:rsid w:val="00014A92"/>
    <w:rsid w:val="00015F49"/>
    <w:rsid w:val="00020FBB"/>
    <w:rsid w:val="000219F3"/>
    <w:rsid w:val="00023AAE"/>
    <w:rsid w:val="000372D2"/>
    <w:rsid w:val="000379EB"/>
    <w:rsid w:val="00041CBB"/>
    <w:rsid w:val="000466B7"/>
    <w:rsid w:val="00050182"/>
    <w:rsid w:val="000505DD"/>
    <w:rsid w:val="00056509"/>
    <w:rsid w:val="00057DF6"/>
    <w:rsid w:val="0006082D"/>
    <w:rsid w:val="00060C98"/>
    <w:rsid w:val="00062503"/>
    <w:rsid w:val="00062828"/>
    <w:rsid w:val="0006404E"/>
    <w:rsid w:val="00064876"/>
    <w:rsid w:val="00065FB7"/>
    <w:rsid w:val="00067754"/>
    <w:rsid w:val="00071D90"/>
    <w:rsid w:val="00072658"/>
    <w:rsid w:val="000729DB"/>
    <w:rsid w:val="00091CFD"/>
    <w:rsid w:val="00091F03"/>
    <w:rsid w:val="00092199"/>
    <w:rsid w:val="000A0D26"/>
    <w:rsid w:val="000A3BB1"/>
    <w:rsid w:val="000A6357"/>
    <w:rsid w:val="000A63B1"/>
    <w:rsid w:val="000B2D2A"/>
    <w:rsid w:val="000B76C5"/>
    <w:rsid w:val="000C17B3"/>
    <w:rsid w:val="000C3654"/>
    <w:rsid w:val="000C5AC8"/>
    <w:rsid w:val="000C67D7"/>
    <w:rsid w:val="000E0736"/>
    <w:rsid w:val="000E082C"/>
    <w:rsid w:val="000E1EA8"/>
    <w:rsid w:val="000E3334"/>
    <w:rsid w:val="000E4CB1"/>
    <w:rsid w:val="000E6E95"/>
    <w:rsid w:val="000E7416"/>
    <w:rsid w:val="000E7AAC"/>
    <w:rsid w:val="000F05C0"/>
    <w:rsid w:val="000F3AD9"/>
    <w:rsid w:val="000F6D5F"/>
    <w:rsid w:val="000F761B"/>
    <w:rsid w:val="000F76A1"/>
    <w:rsid w:val="00100875"/>
    <w:rsid w:val="00110B2D"/>
    <w:rsid w:val="001112E4"/>
    <w:rsid w:val="001118EA"/>
    <w:rsid w:val="0011533A"/>
    <w:rsid w:val="001169A9"/>
    <w:rsid w:val="00117D9C"/>
    <w:rsid w:val="0012026A"/>
    <w:rsid w:val="0012200A"/>
    <w:rsid w:val="001221D7"/>
    <w:rsid w:val="00122394"/>
    <w:rsid w:val="001231B2"/>
    <w:rsid w:val="001374AF"/>
    <w:rsid w:val="001403B5"/>
    <w:rsid w:val="0014056E"/>
    <w:rsid w:val="00141687"/>
    <w:rsid w:val="001416BC"/>
    <w:rsid w:val="00143276"/>
    <w:rsid w:val="0014596C"/>
    <w:rsid w:val="00146A44"/>
    <w:rsid w:val="001479BB"/>
    <w:rsid w:val="00151258"/>
    <w:rsid w:val="00151A96"/>
    <w:rsid w:val="0015320A"/>
    <w:rsid w:val="001574D5"/>
    <w:rsid w:val="00160B54"/>
    <w:rsid w:val="0016149F"/>
    <w:rsid w:val="00163CAB"/>
    <w:rsid w:val="00165700"/>
    <w:rsid w:val="00167F85"/>
    <w:rsid w:val="0017011A"/>
    <w:rsid w:val="001703A6"/>
    <w:rsid w:val="00171338"/>
    <w:rsid w:val="001719D1"/>
    <w:rsid w:val="00171AE4"/>
    <w:rsid w:val="001765C2"/>
    <w:rsid w:val="001777B0"/>
    <w:rsid w:val="00181F8E"/>
    <w:rsid w:val="001840BF"/>
    <w:rsid w:val="00186955"/>
    <w:rsid w:val="00191622"/>
    <w:rsid w:val="00195B68"/>
    <w:rsid w:val="001A1B9A"/>
    <w:rsid w:val="001A2A2D"/>
    <w:rsid w:val="001A517B"/>
    <w:rsid w:val="001A51CA"/>
    <w:rsid w:val="001A5583"/>
    <w:rsid w:val="001A5D4C"/>
    <w:rsid w:val="001A6022"/>
    <w:rsid w:val="001B3C81"/>
    <w:rsid w:val="001B3DA5"/>
    <w:rsid w:val="001B3E4E"/>
    <w:rsid w:val="001B5BCB"/>
    <w:rsid w:val="001B6D6E"/>
    <w:rsid w:val="001C14A0"/>
    <w:rsid w:val="001C302D"/>
    <w:rsid w:val="001C3829"/>
    <w:rsid w:val="001C7916"/>
    <w:rsid w:val="001D3681"/>
    <w:rsid w:val="001D514B"/>
    <w:rsid w:val="001E1721"/>
    <w:rsid w:val="001E21D2"/>
    <w:rsid w:val="001E57DA"/>
    <w:rsid w:val="001E596A"/>
    <w:rsid w:val="001E7EE2"/>
    <w:rsid w:val="001F0F14"/>
    <w:rsid w:val="001F3020"/>
    <w:rsid w:val="001F7570"/>
    <w:rsid w:val="002071ED"/>
    <w:rsid w:val="00207B09"/>
    <w:rsid w:val="002104F5"/>
    <w:rsid w:val="00210562"/>
    <w:rsid w:val="002149F9"/>
    <w:rsid w:val="00216B04"/>
    <w:rsid w:val="00217E94"/>
    <w:rsid w:val="00221133"/>
    <w:rsid w:val="002213E3"/>
    <w:rsid w:val="002225C3"/>
    <w:rsid w:val="00224CCF"/>
    <w:rsid w:val="002256B3"/>
    <w:rsid w:val="0022577F"/>
    <w:rsid w:val="00227A2B"/>
    <w:rsid w:val="002303D0"/>
    <w:rsid w:val="002304A7"/>
    <w:rsid w:val="00232FD9"/>
    <w:rsid w:val="002369D3"/>
    <w:rsid w:val="00241A81"/>
    <w:rsid w:val="00244497"/>
    <w:rsid w:val="00250927"/>
    <w:rsid w:val="00253AA7"/>
    <w:rsid w:val="00254286"/>
    <w:rsid w:val="0025798A"/>
    <w:rsid w:val="00257BBC"/>
    <w:rsid w:val="002611B4"/>
    <w:rsid w:val="00261651"/>
    <w:rsid w:val="00263A18"/>
    <w:rsid w:val="0026578A"/>
    <w:rsid w:val="002700A0"/>
    <w:rsid w:val="00272282"/>
    <w:rsid w:val="0027273B"/>
    <w:rsid w:val="00275218"/>
    <w:rsid w:val="00281879"/>
    <w:rsid w:val="00283B47"/>
    <w:rsid w:val="00283C37"/>
    <w:rsid w:val="00283DAD"/>
    <w:rsid w:val="00286931"/>
    <w:rsid w:val="00287C3E"/>
    <w:rsid w:val="00295958"/>
    <w:rsid w:val="002A71F0"/>
    <w:rsid w:val="002B14EA"/>
    <w:rsid w:val="002B2B68"/>
    <w:rsid w:val="002B5E5F"/>
    <w:rsid w:val="002B6437"/>
    <w:rsid w:val="002B7676"/>
    <w:rsid w:val="002C136F"/>
    <w:rsid w:val="002C21A5"/>
    <w:rsid w:val="002C3764"/>
    <w:rsid w:val="002C7E67"/>
    <w:rsid w:val="002D130E"/>
    <w:rsid w:val="002D2EDF"/>
    <w:rsid w:val="002E174B"/>
    <w:rsid w:val="002E204B"/>
    <w:rsid w:val="002E58D1"/>
    <w:rsid w:val="002E6881"/>
    <w:rsid w:val="002F063C"/>
    <w:rsid w:val="002F3761"/>
    <w:rsid w:val="002F6517"/>
    <w:rsid w:val="002F7873"/>
    <w:rsid w:val="003050D2"/>
    <w:rsid w:val="00305F41"/>
    <w:rsid w:val="00312F6F"/>
    <w:rsid w:val="003210BF"/>
    <w:rsid w:val="00321606"/>
    <w:rsid w:val="00325C94"/>
    <w:rsid w:val="003329F1"/>
    <w:rsid w:val="0033351A"/>
    <w:rsid w:val="003364D4"/>
    <w:rsid w:val="00336B13"/>
    <w:rsid w:val="00337613"/>
    <w:rsid w:val="003406B9"/>
    <w:rsid w:val="003439BD"/>
    <w:rsid w:val="003448E4"/>
    <w:rsid w:val="003500CE"/>
    <w:rsid w:val="00350EF3"/>
    <w:rsid w:val="00353CA0"/>
    <w:rsid w:val="003557AE"/>
    <w:rsid w:val="003603E0"/>
    <w:rsid w:val="00363DA7"/>
    <w:rsid w:val="00364D36"/>
    <w:rsid w:val="00367CDE"/>
    <w:rsid w:val="00372E3C"/>
    <w:rsid w:val="00375EBA"/>
    <w:rsid w:val="0039017E"/>
    <w:rsid w:val="003917C6"/>
    <w:rsid w:val="00391DDD"/>
    <w:rsid w:val="00392605"/>
    <w:rsid w:val="00395AEF"/>
    <w:rsid w:val="00397899"/>
    <w:rsid w:val="003A24CF"/>
    <w:rsid w:val="003A75AD"/>
    <w:rsid w:val="003B1CA5"/>
    <w:rsid w:val="003B3F18"/>
    <w:rsid w:val="003C343D"/>
    <w:rsid w:val="003C390B"/>
    <w:rsid w:val="003C3C5E"/>
    <w:rsid w:val="003D0B53"/>
    <w:rsid w:val="003D6E2C"/>
    <w:rsid w:val="003E1A8B"/>
    <w:rsid w:val="003E3539"/>
    <w:rsid w:val="003E5105"/>
    <w:rsid w:val="003E61CE"/>
    <w:rsid w:val="003E680A"/>
    <w:rsid w:val="003F45FE"/>
    <w:rsid w:val="003F5601"/>
    <w:rsid w:val="00421A30"/>
    <w:rsid w:val="00424011"/>
    <w:rsid w:val="00426D7E"/>
    <w:rsid w:val="00427153"/>
    <w:rsid w:val="00430594"/>
    <w:rsid w:val="00430F96"/>
    <w:rsid w:val="00435481"/>
    <w:rsid w:val="0043645B"/>
    <w:rsid w:val="00442084"/>
    <w:rsid w:val="00444BBE"/>
    <w:rsid w:val="0044657D"/>
    <w:rsid w:val="00454050"/>
    <w:rsid w:val="004560C3"/>
    <w:rsid w:val="0046461D"/>
    <w:rsid w:val="0047216F"/>
    <w:rsid w:val="004725F7"/>
    <w:rsid w:val="00472EF6"/>
    <w:rsid w:val="00476A0B"/>
    <w:rsid w:val="004928E4"/>
    <w:rsid w:val="0049589C"/>
    <w:rsid w:val="004A23A2"/>
    <w:rsid w:val="004A2945"/>
    <w:rsid w:val="004A49C1"/>
    <w:rsid w:val="004A59A4"/>
    <w:rsid w:val="004B079A"/>
    <w:rsid w:val="004B1F30"/>
    <w:rsid w:val="004C1028"/>
    <w:rsid w:val="004D26C4"/>
    <w:rsid w:val="004D32D3"/>
    <w:rsid w:val="004E3759"/>
    <w:rsid w:val="004E4845"/>
    <w:rsid w:val="004E4A98"/>
    <w:rsid w:val="004E741D"/>
    <w:rsid w:val="004F04F0"/>
    <w:rsid w:val="004F52F5"/>
    <w:rsid w:val="004F5B05"/>
    <w:rsid w:val="004F6D90"/>
    <w:rsid w:val="005040DD"/>
    <w:rsid w:val="00506742"/>
    <w:rsid w:val="005102A9"/>
    <w:rsid w:val="005260D6"/>
    <w:rsid w:val="005269DE"/>
    <w:rsid w:val="00526F00"/>
    <w:rsid w:val="00526FF5"/>
    <w:rsid w:val="00531F27"/>
    <w:rsid w:val="005373B0"/>
    <w:rsid w:val="005421F2"/>
    <w:rsid w:val="005438BD"/>
    <w:rsid w:val="00546E1A"/>
    <w:rsid w:val="0054771A"/>
    <w:rsid w:val="0055008E"/>
    <w:rsid w:val="005519A6"/>
    <w:rsid w:val="00552D1F"/>
    <w:rsid w:val="00552FE4"/>
    <w:rsid w:val="00555F0B"/>
    <w:rsid w:val="00565ACE"/>
    <w:rsid w:val="00567B91"/>
    <w:rsid w:val="00571E64"/>
    <w:rsid w:val="005729F1"/>
    <w:rsid w:val="00580808"/>
    <w:rsid w:val="005809C5"/>
    <w:rsid w:val="00581AFA"/>
    <w:rsid w:val="00581C36"/>
    <w:rsid w:val="0058413A"/>
    <w:rsid w:val="00586408"/>
    <w:rsid w:val="00587AC2"/>
    <w:rsid w:val="005929FD"/>
    <w:rsid w:val="005930AC"/>
    <w:rsid w:val="00593449"/>
    <w:rsid w:val="00594F81"/>
    <w:rsid w:val="005950D9"/>
    <w:rsid w:val="00596FB5"/>
    <w:rsid w:val="0059706A"/>
    <w:rsid w:val="005A20D9"/>
    <w:rsid w:val="005A2817"/>
    <w:rsid w:val="005A3322"/>
    <w:rsid w:val="005A3AD1"/>
    <w:rsid w:val="005B2CA2"/>
    <w:rsid w:val="005B2D68"/>
    <w:rsid w:val="005B3BEC"/>
    <w:rsid w:val="005B4071"/>
    <w:rsid w:val="005B7302"/>
    <w:rsid w:val="005B78DC"/>
    <w:rsid w:val="005C0392"/>
    <w:rsid w:val="005C206E"/>
    <w:rsid w:val="005C2AB6"/>
    <w:rsid w:val="005C36D1"/>
    <w:rsid w:val="005C5DDC"/>
    <w:rsid w:val="005C6427"/>
    <w:rsid w:val="005C7FBF"/>
    <w:rsid w:val="005F43C0"/>
    <w:rsid w:val="005F6167"/>
    <w:rsid w:val="005F75FB"/>
    <w:rsid w:val="005F79C0"/>
    <w:rsid w:val="006002C3"/>
    <w:rsid w:val="006012FD"/>
    <w:rsid w:val="00604168"/>
    <w:rsid w:val="00606274"/>
    <w:rsid w:val="006062AA"/>
    <w:rsid w:val="00620267"/>
    <w:rsid w:val="00620EC0"/>
    <w:rsid w:val="00622591"/>
    <w:rsid w:val="00623009"/>
    <w:rsid w:val="006244E6"/>
    <w:rsid w:val="00627EBE"/>
    <w:rsid w:val="006303FA"/>
    <w:rsid w:val="00630D7E"/>
    <w:rsid w:val="00631E7F"/>
    <w:rsid w:val="006339F0"/>
    <w:rsid w:val="00633D8F"/>
    <w:rsid w:val="00636F8C"/>
    <w:rsid w:val="00643BC4"/>
    <w:rsid w:val="00643C96"/>
    <w:rsid w:val="00647697"/>
    <w:rsid w:val="00647918"/>
    <w:rsid w:val="00647D7F"/>
    <w:rsid w:val="00650DDD"/>
    <w:rsid w:val="006556E9"/>
    <w:rsid w:val="006576BF"/>
    <w:rsid w:val="00657EB0"/>
    <w:rsid w:val="00660A75"/>
    <w:rsid w:val="00662AD4"/>
    <w:rsid w:val="006644BC"/>
    <w:rsid w:val="00666B9E"/>
    <w:rsid w:val="006727B3"/>
    <w:rsid w:val="006727E2"/>
    <w:rsid w:val="00675263"/>
    <w:rsid w:val="00675CC9"/>
    <w:rsid w:val="00677F48"/>
    <w:rsid w:val="006813C1"/>
    <w:rsid w:val="006815A0"/>
    <w:rsid w:val="00681DFD"/>
    <w:rsid w:val="00681DFE"/>
    <w:rsid w:val="006822B9"/>
    <w:rsid w:val="006829A7"/>
    <w:rsid w:val="0069054E"/>
    <w:rsid w:val="0069556A"/>
    <w:rsid w:val="00695B9C"/>
    <w:rsid w:val="006A0533"/>
    <w:rsid w:val="006A05CE"/>
    <w:rsid w:val="006A19B8"/>
    <w:rsid w:val="006A2D15"/>
    <w:rsid w:val="006A3A67"/>
    <w:rsid w:val="006A43CD"/>
    <w:rsid w:val="006A4840"/>
    <w:rsid w:val="006A5F24"/>
    <w:rsid w:val="006A7758"/>
    <w:rsid w:val="006B0C46"/>
    <w:rsid w:val="006B141F"/>
    <w:rsid w:val="006B1CA6"/>
    <w:rsid w:val="006B4FB6"/>
    <w:rsid w:val="006B6E24"/>
    <w:rsid w:val="006B7B42"/>
    <w:rsid w:val="006C1914"/>
    <w:rsid w:val="006C2980"/>
    <w:rsid w:val="006C3220"/>
    <w:rsid w:val="006C396F"/>
    <w:rsid w:val="006C5E52"/>
    <w:rsid w:val="006C6CFB"/>
    <w:rsid w:val="006D20E8"/>
    <w:rsid w:val="006E3208"/>
    <w:rsid w:val="006E5819"/>
    <w:rsid w:val="006E5F0E"/>
    <w:rsid w:val="006E7042"/>
    <w:rsid w:val="006F09DF"/>
    <w:rsid w:val="006F10DA"/>
    <w:rsid w:val="007046DD"/>
    <w:rsid w:val="007143A3"/>
    <w:rsid w:val="00714A90"/>
    <w:rsid w:val="00720DD5"/>
    <w:rsid w:val="00723C44"/>
    <w:rsid w:val="00724A77"/>
    <w:rsid w:val="007269E9"/>
    <w:rsid w:val="00727871"/>
    <w:rsid w:val="0073159A"/>
    <w:rsid w:val="007320BC"/>
    <w:rsid w:val="0073377A"/>
    <w:rsid w:val="00735C2B"/>
    <w:rsid w:val="00737297"/>
    <w:rsid w:val="00740166"/>
    <w:rsid w:val="007419C4"/>
    <w:rsid w:val="00741CBB"/>
    <w:rsid w:val="00742D34"/>
    <w:rsid w:val="00745721"/>
    <w:rsid w:val="007501B8"/>
    <w:rsid w:val="007503A2"/>
    <w:rsid w:val="007517C0"/>
    <w:rsid w:val="00752BEA"/>
    <w:rsid w:val="007561C3"/>
    <w:rsid w:val="00761DEC"/>
    <w:rsid w:val="007728D6"/>
    <w:rsid w:val="00772CAF"/>
    <w:rsid w:val="00773A7C"/>
    <w:rsid w:val="00774C4B"/>
    <w:rsid w:val="00776CA1"/>
    <w:rsid w:val="00780CFE"/>
    <w:rsid w:val="0078138A"/>
    <w:rsid w:val="00785A2A"/>
    <w:rsid w:val="00785F98"/>
    <w:rsid w:val="007959B6"/>
    <w:rsid w:val="007A01F0"/>
    <w:rsid w:val="007A06D1"/>
    <w:rsid w:val="007A0FF2"/>
    <w:rsid w:val="007A2A2E"/>
    <w:rsid w:val="007A43ED"/>
    <w:rsid w:val="007A7032"/>
    <w:rsid w:val="007A796A"/>
    <w:rsid w:val="007B1777"/>
    <w:rsid w:val="007B4537"/>
    <w:rsid w:val="007B6650"/>
    <w:rsid w:val="007B6BED"/>
    <w:rsid w:val="007B7151"/>
    <w:rsid w:val="007C0688"/>
    <w:rsid w:val="007C0C1F"/>
    <w:rsid w:val="007C1182"/>
    <w:rsid w:val="007C4679"/>
    <w:rsid w:val="007D0D50"/>
    <w:rsid w:val="007D1E5F"/>
    <w:rsid w:val="007D2C70"/>
    <w:rsid w:val="007D486A"/>
    <w:rsid w:val="007D4F5E"/>
    <w:rsid w:val="007D6F89"/>
    <w:rsid w:val="007E3A9B"/>
    <w:rsid w:val="007E5327"/>
    <w:rsid w:val="007F1D83"/>
    <w:rsid w:val="007F23B1"/>
    <w:rsid w:val="007F5CC9"/>
    <w:rsid w:val="007F6A61"/>
    <w:rsid w:val="00800E67"/>
    <w:rsid w:val="00801093"/>
    <w:rsid w:val="00804C29"/>
    <w:rsid w:val="00810611"/>
    <w:rsid w:val="008159ED"/>
    <w:rsid w:val="00822377"/>
    <w:rsid w:val="00822FBF"/>
    <w:rsid w:val="0082519C"/>
    <w:rsid w:val="00827EEA"/>
    <w:rsid w:val="00830D9B"/>
    <w:rsid w:val="008324AA"/>
    <w:rsid w:val="008423BE"/>
    <w:rsid w:val="0084690D"/>
    <w:rsid w:val="00850051"/>
    <w:rsid w:val="00851480"/>
    <w:rsid w:val="0085197F"/>
    <w:rsid w:val="00852CBC"/>
    <w:rsid w:val="00852FDF"/>
    <w:rsid w:val="00856D95"/>
    <w:rsid w:val="0086162B"/>
    <w:rsid w:val="00862695"/>
    <w:rsid w:val="00862B08"/>
    <w:rsid w:val="00871307"/>
    <w:rsid w:val="008767AB"/>
    <w:rsid w:val="0088004B"/>
    <w:rsid w:val="008815F4"/>
    <w:rsid w:val="00886C92"/>
    <w:rsid w:val="00892CD1"/>
    <w:rsid w:val="008941F0"/>
    <w:rsid w:val="008972C3"/>
    <w:rsid w:val="00897826"/>
    <w:rsid w:val="00897E3E"/>
    <w:rsid w:val="008A355B"/>
    <w:rsid w:val="008A79BD"/>
    <w:rsid w:val="008C310F"/>
    <w:rsid w:val="008C3BEE"/>
    <w:rsid w:val="008D5B35"/>
    <w:rsid w:val="008E259B"/>
    <w:rsid w:val="008E5479"/>
    <w:rsid w:val="008E5759"/>
    <w:rsid w:val="008E5A92"/>
    <w:rsid w:val="008E6885"/>
    <w:rsid w:val="008E7135"/>
    <w:rsid w:val="008E7CA2"/>
    <w:rsid w:val="00902A99"/>
    <w:rsid w:val="00903FB8"/>
    <w:rsid w:val="009049B6"/>
    <w:rsid w:val="00906B89"/>
    <w:rsid w:val="00912B5A"/>
    <w:rsid w:val="00914893"/>
    <w:rsid w:val="009167A9"/>
    <w:rsid w:val="009179EA"/>
    <w:rsid w:val="009228C1"/>
    <w:rsid w:val="009248DB"/>
    <w:rsid w:val="00924F64"/>
    <w:rsid w:val="00930ECB"/>
    <w:rsid w:val="00931B93"/>
    <w:rsid w:val="00931EDE"/>
    <w:rsid w:val="0094209F"/>
    <w:rsid w:val="0094676B"/>
    <w:rsid w:val="0094707C"/>
    <w:rsid w:val="009500D5"/>
    <w:rsid w:val="00950DDE"/>
    <w:rsid w:val="009534EB"/>
    <w:rsid w:val="00960405"/>
    <w:rsid w:val="009632FA"/>
    <w:rsid w:val="009650A9"/>
    <w:rsid w:val="0096647F"/>
    <w:rsid w:val="00967513"/>
    <w:rsid w:val="0097339F"/>
    <w:rsid w:val="00976B93"/>
    <w:rsid w:val="009865C5"/>
    <w:rsid w:val="009922A9"/>
    <w:rsid w:val="00994047"/>
    <w:rsid w:val="009978F6"/>
    <w:rsid w:val="009A3102"/>
    <w:rsid w:val="009A6CE7"/>
    <w:rsid w:val="009A7F68"/>
    <w:rsid w:val="009B1114"/>
    <w:rsid w:val="009B75E2"/>
    <w:rsid w:val="009B77DE"/>
    <w:rsid w:val="009C0A9C"/>
    <w:rsid w:val="009C36A4"/>
    <w:rsid w:val="009C4CBA"/>
    <w:rsid w:val="009D234A"/>
    <w:rsid w:val="009D3128"/>
    <w:rsid w:val="009D4E27"/>
    <w:rsid w:val="009D6183"/>
    <w:rsid w:val="009D6432"/>
    <w:rsid w:val="009E02C6"/>
    <w:rsid w:val="009E11E2"/>
    <w:rsid w:val="009E639F"/>
    <w:rsid w:val="009E75CA"/>
    <w:rsid w:val="009F2F03"/>
    <w:rsid w:val="009F71CB"/>
    <w:rsid w:val="00A011FB"/>
    <w:rsid w:val="00A014E1"/>
    <w:rsid w:val="00A05E3D"/>
    <w:rsid w:val="00A11ECD"/>
    <w:rsid w:val="00A15E80"/>
    <w:rsid w:val="00A16E40"/>
    <w:rsid w:val="00A176AE"/>
    <w:rsid w:val="00A20056"/>
    <w:rsid w:val="00A2330E"/>
    <w:rsid w:val="00A23472"/>
    <w:rsid w:val="00A24849"/>
    <w:rsid w:val="00A32AC4"/>
    <w:rsid w:val="00A33D02"/>
    <w:rsid w:val="00A4114A"/>
    <w:rsid w:val="00A45E4D"/>
    <w:rsid w:val="00A5075C"/>
    <w:rsid w:val="00A5631A"/>
    <w:rsid w:val="00A577B6"/>
    <w:rsid w:val="00A611EF"/>
    <w:rsid w:val="00A75D57"/>
    <w:rsid w:val="00A8350C"/>
    <w:rsid w:val="00A83DB9"/>
    <w:rsid w:val="00A86A2E"/>
    <w:rsid w:val="00A87C4E"/>
    <w:rsid w:val="00AA4112"/>
    <w:rsid w:val="00AA4908"/>
    <w:rsid w:val="00AA7409"/>
    <w:rsid w:val="00AA761E"/>
    <w:rsid w:val="00AB207D"/>
    <w:rsid w:val="00AC1E06"/>
    <w:rsid w:val="00AC40A6"/>
    <w:rsid w:val="00AC4B56"/>
    <w:rsid w:val="00AD021A"/>
    <w:rsid w:val="00AD5489"/>
    <w:rsid w:val="00AD65CA"/>
    <w:rsid w:val="00AE23CC"/>
    <w:rsid w:val="00AE27D3"/>
    <w:rsid w:val="00AE5BD6"/>
    <w:rsid w:val="00AE7991"/>
    <w:rsid w:val="00AF0E57"/>
    <w:rsid w:val="00AF12A5"/>
    <w:rsid w:val="00AF4232"/>
    <w:rsid w:val="00B01C9A"/>
    <w:rsid w:val="00B02751"/>
    <w:rsid w:val="00B03D20"/>
    <w:rsid w:val="00B047C8"/>
    <w:rsid w:val="00B05445"/>
    <w:rsid w:val="00B069EB"/>
    <w:rsid w:val="00B10CEA"/>
    <w:rsid w:val="00B1305B"/>
    <w:rsid w:val="00B175AD"/>
    <w:rsid w:val="00B21235"/>
    <w:rsid w:val="00B26235"/>
    <w:rsid w:val="00B30796"/>
    <w:rsid w:val="00B3148A"/>
    <w:rsid w:val="00B319B5"/>
    <w:rsid w:val="00B31D8D"/>
    <w:rsid w:val="00B4045D"/>
    <w:rsid w:val="00B435FE"/>
    <w:rsid w:val="00B50A44"/>
    <w:rsid w:val="00B50ED7"/>
    <w:rsid w:val="00B56530"/>
    <w:rsid w:val="00B577CF"/>
    <w:rsid w:val="00B603DE"/>
    <w:rsid w:val="00B606AB"/>
    <w:rsid w:val="00B6115A"/>
    <w:rsid w:val="00B62761"/>
    <w:rsid w:val="00B67B29"/>
    <w:rsid w:val="00B70F60"/>
    <w:rsid w:val="00B773D7"/>
    <w:rsid w:val="00B77732"/>
    <w:rsid w:val="00B81725"/>
    <w:rsid w:val="00B8709A"/>
    <w:rsid w:val="00B873FA"/>
    <w:rsid w:val="00B92B99"/>
    <w:rsid w:val="00B935C7"/>
    <w:rsid w:val="00B949DC"/>
    <w:rsid w:val="00B95F30"/>
    <w:rsid w:val="00BB3446"/>
    <w:rsid w:val="00BB7555"/>
    <w:rsid w:val="00BC0E18"/>
    <w:rsid w:val="00BC32B5"/>
    <w:rsid w:val="00BC663A"/>
    <w:rsid w:val="00BD4C9E"/>
    <w:rsid w:val="00BD6297"/>
    <w:rsid w:val="00BE2422"/>
    <w:rsid w:val="00BE7661"/>
    <w:rsid w:val="00BF01DE"/>
    <w:rsid w:val="00BF38E0"/>
    <w:rsid w:val="00BF674D"/>
    <w:rsid w:val="00C016E9"/>
    <w:rsid w:val="00C03A42"/>
    <w:rsid w:val="00C10436"/>
    <w:rsid w:val="00C11D76"/>
    <w:rsid w:val="00C12671"/>
    <w:rsid w:val="00C212D8"/>
    <w:rsid w:val="00C27040"/>
    <w:rsid w:val="00C36FEF"/>
    <w:rsid w:val="00C413BD"/>
    <w:rsid w:val="00C45372"/>
    <w:rsid w:val="00C51A52"/>
    <w:rsid w:val="00C53D7A"/>
    <w:rsid w:val="00C55BF8"/>
    <w:rsid w:val="00C56F29"/>
    <w:rsid w:val="00C710B8"/>
    <w:rsid w:val="00C80189"/>
    <w:rsid w:val="00C82617"/>
    <w:rsid w:val="00C82F42"/>
    <w:rsid w:val="00C844E9"/>
    <w:rsid w:val="00C8761A"/>
    <w:rsid w:val="00C92A31"/>
    <w:rsid w:val="00C93DF6"/>
    <w:rsid w:val="00C945BA"/>
    <w:rsid w:val="00C96AF0"/>
    <w:rsid w:val="00CA0785"/>
    <w:rsid w:val="00CA2212"/>
    <w:rsid w:val="00CA3812"/>
    <w:rsid w:val="00CA57C2"/>
    <w:rsid w:val="00CB1251"/>
    <w:rsid w:val="00CB2F97"/>
    <w:rsid w:val="00CB3134"/>
    <w:rsid w:val="00CC78D1"/>
    <w:rsid w:val="00CD002B"/>
    <w:rsid w:val="00CD0C0F"/>
    <w:rsid w:val="00CE4C5C"/>
    <w:rsid w:val="00CE5472"/>
    <w:rsid w:val="00CE5B90"/>
    <w:rsid w:val="00CE69CF"/>
    <w:rsid w:val="00CF0DD2"/>
    <w:rsid w:val="00CF37A8"/>
    <w:rsid w:val="00CF4CAF"/>
    <w:rsid w:val="00CF786D"/>
    <w:rsid w:val="00D020DC"/>
    <w:rsid w:val="00D053C4"/>
    <w:rsid w:val="00D12014"/>
    <w:rsid w:val="00D14157"/>
    <w:rsid w:val="00D16739"/>
    <w:rsid w:val="00D16D50"/>
    <w:rsid w:val="00D2054F"/>
    <w:rsid w:val="00D205D7"/>
    <w:rsid w:val="00D24708"/>
    <w:rsid w:val="00D25372"/>
    <w:rsid w:val="00D26458"/>
    <w:rsid w:val="00D26BFD"/>
    <w:rsid w:val="00D27C19"/>
    <w:rsid w:val="00D3084C"/>
    <w:rsid w:val="00D31C17"/>
    <w:rsid w:val="00D320F5"/>
    <w:rsid w:val="00D409B2"/>
    <w:rsid w:val="00D40B4F"/>
    <w:rsid w:val="00D41212"/>
    <w:rsid w:val="00D436D4"/>
    <w:rsid w:val="00D60440"/>
    <w:rsid w:val="00D6286E"/>
    <w:rsid w:val="00D63988"/>
    <w:rsid w:val="00D63BF8"/>
    <w:rsid w:val="00D6474B"/>
    <w:rsid w:val="00D7365E"/>
    <w:rsid w:val="00D738FF"/>
    <w:rsid w:val="00D8291F"/>
    <w:rsid w:val="00D83317"/>
    <w:rsid w:val="00D84601"/>
    <w:rsid w:val="00D84CD8"/>
    <w:rsid w:val="00D92956"/>
    <w:rsid w:val="00D93142"/>
    <w:rsid w:val="00D940E9"/>
    <w:rsid w:val="00D94B1D"/>
    <w:rsid w:val="00DA044D"/>
    <w:rsid w:val="00DA1A83"/>
    <w:rsid w:val="00DA4E69"/>
    <w:rsid w:val="00DC05BD"/>
    <w:rsid w:val="00DC2DBF"/>
    <w:rsid w:val="00DC38E5"/>
    <w:rsid w:val="00DC6C4E"/>
    <w:rsid w:val="00DD3C16"/>
    <w:rsid w:val="00DD47CD"/>
    <w:rsid w:val="00DE0420"/>
    <w:rsid w:val="00DE08D2"/>
    <w:rsid w:val="00DE1B1A"/>
    <w:rsid w:val="00DE1ED4"/>
    <w:rsid w:val="00DF0C60"/>
    <w:rsid w:val="00DF1025"/>
    <w:rsid w:val="00DF1A58"/>
    <w:rsid w:val="00E05201"/>
    <w:rsid w:val="00E0642F"/>
    <w:rsid w:val="00E10A87"/>
    <w:rsid w:val="00E31BD9"/>
    <w:rsid w:val="00E31EC8"/>
    <w:rsid w:val="00E31FB5"/>
    <w:rsid w:val="00E338DC"/>
    <w:rsid w:val="00E33ED2"/>
    <w:rsid w:val="00E3572F"/>
    <w:rsid w:val="00E36C0B"/>
    <w:rsid w:val="00E40392"/>
    <w:rsid w:val="00E4215A"/>
    <w:rsid w:val="00E44583"/>
    <w:rsid w:val="00E447E4"/>
    <w:rsid w:val="00E60B79"/>
    <w:rsid w:val="00E81B48"/>
    <w:rsid w:val="00E81D28"/>
    <w:rsid w:val="00E83E12"/>
    <w:rsid w:val="00E86474"/>
    <w:rsid w:val="00E903C2"/>
    <w:rsid w:val="00E90560"/>
    <w:rsid w:val="00E9138F"/>
    <w:rsid w:val="00E93476"/>
    <w:rsid w:val="00EA0D76"/>
    <w:rsid w:val="00EA23D6"/>
    <w:rsid w:val="00EA28D6"/>
    <w:rsid w:val="00EA2BEA"/>
    <w:rsid w:val="00EA3F08"/>
    <w:rsid w:val="00EA6A1F"/>
    <w:rsid w:val="00EB35C9"/>
    <w:rsid w:val="00EB6588"/>
    <w:rsid w:val="00EB7B77"/>
    <w:rsid w:val="00EC0ADC"/>
    <w:rsid w:val="00EC287B"/>
    <w:rsid w:val="00EC5BEC"/>
    <w:rsid w:val="00EC6BF7"/>
    <w:rsid w:val="00EC7048"/>
    <w:rsid w:val="00EC735F"/>
    <w:rsid w:val="00ED0522"/>
    <w:rsid w:val="00ED261F"/>
    <w:rsid w:val="00ED543B"/>
    <w:rsid w:val="00ED635E"/>
    <w:rsid w:val="00EE0AE8"/>
    <w:rsid w:val="00EE2791"/>
    <w:rsid w:val="00EE5B88"/>
    <w:rsid w:val="00EE637B"/>
    <w:rsid w:val="00EE66AA"/>
    <w:rsid w:val="00EF0866"/>
    <w:rsid w:val="00EF16EF"/>
    <w:rsid w:val="00EF1F17"/>
    <w:rsid w:val="00EF36D5"/>
    <w:rsid w:val="00EF5ED4"/>
    <w:rsid w:val="00EF6A20"/>
    <w:rsid w:val="00F0338B"/>
    <w:rsid w:val="00F05429"/>
    <w:rsid w:val="00F05866"/>
    <w:rsid w:val="00F061FE"/>
    <w:rsid w:val="00F06F0B"/>
    <w:rsid w:val="00F07987"/>
    <w:rsid w:val="00F154CE"/>
    <w:rsid w:val="00F240B2"/>
    <w:rsid w:val="00F25717"/>
    <w:rsid w:val="00F362DD"/>
    <w:rsid w:val="00F37641"/>
    <w:rsid w:val="00F378D0"/>
    <w:rsid w:val="00F42706"/>
    <w:rsid w:val="00F45046"/>
    <w:rsid w:val="00F464A5"/>
    <w:rsid w:val="00F50C33"/>
    <w:rsid w:val="00F5189F"/>
    <w:rsid w:val="00F52CA1"/>
    <w:rsid w:val="00F536D3"/>
    <w:rsid w:val="00F55241"/>
    <w:rsid w:val="00F55D99"/>
    <w:rsid w:val="00F5626F"/>
    <w:rsid w:val="00F56582"/>
    <w:rsid w:val="00F60DE5"/>
    <w:rsid w:val="00F62142"/>
    <w:rsid w:val="00F660B2"/>
    <w:rsid w:val="00F71121"/>
    <w:rsid w:val="00F714D9"/>
    <w:rsid w:val="00F72B4C"/>
    <w:rsid w:val="00F735F2"/>
    <w:rsid w:val="00F779FA"/>
    <w:rsid w:val="00F82C9F"/>
    <w:rsid w:val="00F915C3"/>
    <w:rsid w:val="00F91F59"/>
    <w:rsid w:val="00F93BE7"/>
    <w:rsid w:val="00F94147"/>
    <w:rsid w:val="00F94323"/>
    <w:rsid w:val="00F97E83"/>
    <w:rsid w:val="00FA5093"/>
    <w:rsid w:val="00FB4E6D"/>
    <w:rsid w:val="00FB5660"/>
    <w:rsid w:val="00FC0FC4"/>
    <w:rsid w:val="00FC3D13"/>
    <w:rsid w:val="00FD2991"/>
    <w:rsid w:val="00FD3D6D"/>
    <w:rsid w:val="00FD5007"/>
    <w:rsid w:val="00FD5421"/>
    <w:rsid w:val="00FE2009"/>
    <w:rsid w:val="00FE2AEE"/>
    <w:rsid w:val="00FE478A"/>
    <w:rsid w:val="00FE5476"/>
    <w:rsid w:val="00FE5F0D"/>
    <w:rsid w:val="00FE77E4"/>
    <w:rsid w:val="00FF09DF"/>
    <w:rsid w:val="00FF2B92"/>
    <w:rsid w:val="00FF2F83"/>
    <w:rsid w:val="00FF32FC"/>
    <w:rsid w:val="00FF5390"/>
    <w:rsid w:val="00FF59F8"/>
    <w:rsid w:val="00FF5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5A2164"/>
  <w15:chartTrackingRefBased/>
  <w15:docId w15:val="{EEFF4263-C9F5-47C4-9CD3-A2A7B495D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53C4"/>
    <w:rPr>
      <w:sz w:val="24"/>
      <w:szCs w:val="24"/>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6F29"/>
    <w:pPr>
      <w:ind w:left="720"/>
      <w:contextualSpacing/>
    </w:pPr>
  </w:style>
  <w:style w:type="character" w:styleId="PlaceholderText">
    <w:name w:val="Placeholder Text"/>
    <w:uiPriority w:val="99"/>
    <w:semiHidden/>
    <w:rsid w:val="00EF6A20"/>
    <w:rPr>
      <w:color w:val="808080"/>
    </w:rPr>
  </w:style>
  <w:style w:type="table" w:styleId="TableGrid">
    <w:name w:val="Table Grid"/>
    <w:basedOn w:val="TableNormal"/>
    <w:rsid w:val="00EF6A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B6115A"/>
    <w:pPr>
      <w:tabs>
        <w:tab w:val="center" w:pos="4680"/>
        <w:tab w:val="right" w:pos="9360"/>
      </w:tabs>
    </w:pPr>
  </w:style>
  <w:style w:type="character" w:customStyle="1" w:styleId="HeaderChar">
    <w:name w:val="Header Char"/>
    <w:link w:val="Header"/>
    <w:uiPriority w:val="99"/>
    <w:rsid w:val="00B6115A"/>
    <w:rPr>
      <w:sz w:val="24"/>
      <w:szCs w:val="24"/>
      <w:lang w:val="en-AU" w:eastAsia="en-AU"/>
    </w:rPr>
  </w:style>
  <w:style w:type="paragraph" w:styleId="Footer">
    <w:name w:val="footer"/>
    <w:basedOn w:val="Normal"/>
    <w:link w:val="FooterChar"/>
    <w:rsid w:val="00B6115A"/>
    <w:pPr>
      <w:tabs>
        <w:tab w:val="center" w:pos="4680"/>
        <w:tab w:val="right" w:pos="9360"/>
      </w:tabs>
    </w:pPr>
  </w:style>
  <w:style w:type="character" w:customStyle="1" w:styleId="FooterChar">
    <w:name w:val="Footer Char"/>
    <w:link w:val="Footer"/>
    <w:rsid w:val="00B6115A"/>
    <w:rPr>
      <w:sz w:val="24"/>
      <w:szCs w:val="24"/>
      <w:lang w:val="en-AU" w:eastAsia="en-AU"/>
    </w:rPr>
  </w:style>
  <w:style w:type="paragraph" w:styleId="BalloonText">
    <w:name w:val="Balloon Text"/>
    <w:basedOn w:val="Normal"/>
    <w:link w:val="BalloonTextChar"/>
    <w:rsid w:val="00B6115A"/>
    <w:rPr>
      <w:rFonts w:ascii="Tahoma" w:hAnsi="Tahoma" w:cs="Tahoma"/>
      <w:sz w:val="16"/>
      <w:szCs w:val="16"/>
    </w:rPr>
  </w:style>
  <w:style w:type="character" w:customStyle="1" w:styleId="BalloonTextChar">
    <w:name w:val="Balloon Text Char"/>
    <w:link w:val="BalloonText"/>
    <w:rsid w:val="00B6115A"/>
    <w:rPr>
      <w:rFonts w:ascii="Tahoma" w:hAnsi="Tahoma" w:cs="Tahoma"/>
      <w:sz w:val="16"/>
      <w:szCs w:val="16"/>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306484">
      <w:bodyDiv w:val="1"/>
      <w:marLeft w:val="0"/>
      <w:marRight w:val="0"/>
      <w:marTop w:val="0"/>
      <w:marBottom w:val="0"/>
      <w:divBdr>
        <w:top w:val="none" w:sz="0" w:space="0" w:color="auto"/>
        <w:left w:val="none" w:sz="0" w:space="0" w:color="auto"/>
        <w:bottom w:val="none" w:sz="0" w:space="0" w:color="auto"/>
        <w:right w:val="none" w:sz="0" w:space="0" w:color="auto"/>
      </w:divBdr>
    </w:div>
    <w:div w:id="1843662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Hoi%20dong%20dao%20duc\Hoi_dong_dao_duc-2016-06-15\Hoi%20dong%20dao%20duc\Hoi%20dong%20dao%20duc\Hoi%20dong%20Dao%20duc_Ban%20giao\Ho%20so%20gui%20den%20HDDD\Ho%20so%20HDDD_2016\Ban%20nhan%20xe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EDACA3-2041-4369-A353-747363D57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Ban nhan xet.dot</Template>
  <TotalTime>0</TotalTime>
  <Pages>3</Pages>
  <Words>598</Words>
  <Characters>3412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Hội đồng Đạo đức- Bảng kiểm đánh giá hồ sơ NCYSH</vt:lpstr>
    </vt:vector>
  </TitlesOfParts>
  <Company>Hewlett-Packard Company</Company>
  <LinksUpToDate>false</LinksUpToDate>
  <CharactersWithSpaces>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Đạo đức- Bảng kiểm đánh giá hồ sơ NCYSH</dc:title>
  <dc:subject/>
  <dc:creator>DHYTCC29</dc:creator>
  <cp:keywords/>
  <cp:lastModifiedBy>Nguyen Trung Kien</cp:lastModifiedBy>
  <cp:revision>2</cp:revision>
  <cp:lastPrinted>2024-04-24T07:54:00Z</cp:lastPrinted>
  <dcterms:created xsi:type="dcterms:W3CDTF">2026-08-22T05:41:00Z</dcterms:created>
  <dcterms:modified xsi:type="dcterms:W3CDTF">2026-08-22T05:41:00Z</dcterms:modified>
</cp:coreProperties>
</file>