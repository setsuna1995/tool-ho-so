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8082A" w14:textId="0C03DA1E" w:rsidR="00C56F29" w:rsidRPr="00604168" w:rsidRDefault="00C56F29" w:rsidP="00E4215A">
      <w:pPr>
        <w:spacing w:line="360" w:lineRule="auto"/>
        <w:jc w:val="right"/>
        <w:rPr>
          <w:i/>
          <w:iCs/>
          <w:sz w:val="26"/>
          <w:szCs w:val="26"/>
          <w:lang w:val="vi-VN"/>
        </w:rPr>
      </w:pPr>
      <w:r w:rsidRPr="003F5601">
        <w:rPr>
          <w:b/>
          <w:bCs/>
          <w:sz w:val="26"/>
          <w:szCs w:val="26"/>
        </w:rPr>
        <w:tab/>
      </w:r>
      <w:r w:rsidRPr="003F5601">
        <w:rPr>
          <w:b/>
          <w:bCs/>
          <w:sz w:val="26"/>
          <w:szCs w:val="26"/>
        </w:rPr>
        <w:tab/>
      </w:r>
      <w:r w:rsidRPr="003F5601">
        <w:rPr>
          <w:b/>
          <w:bCs/>
          <w:sz w:val="26"/>
          <w:szCs w:val="26"/>
        </w:rPr>
        <w:tab/>
      </w:r>
      <w:r w:rsidRPr="003F5601">
        <w:rPr>
          <w:b/>
          <w:bCs/>
          <w:sz w:val="26"/>
          <w:szCs w:val="26"/>
        </w:rPr>
        <w:tab/>
      </w:r>
      <w:r w:rsidRPr="003F5601">
        <w:rPr>
          <w:b/>
          <w:bCs/>
          <w:sz w:val="26"/>
          <w:szCs w:val="26"/>
        </w:rPr>
        <w:tab/>
        <w:t xml:space="preserve">   </w:t>
      </w:r>
      <w:r w:rsidR="00B6115A">
        <w:rPr>
          <w:b/>
          <w:bCs/>
          <w:sz w:val="26"/>
          <w:szCs w:val="26"/>
        </w:rPr>
        <w:t xml:space="preserve">          </w:t>
      </w:r>
      <w:r w:rsidRPr="003F5601">
        <w:rPr>
          <w:b/>
          <w:bCs/>
          <w:sz w:val="26"/>
          <w:szCs w:val="26"/>
        </w:rPr>
        <w:t xml:space="preserve">   </w:t>
      </w:r>
      <w:r w:rsidRPr="003F5601">
        <w:rPr>
          <w:i/>
          <w:iCs/>
          <w:sz w:val="26"/>
          <w:szCs w:val="26"/>
        </w:rPr>
        <w:t xml:space="preserve">Ngày       tháng       năm </w:t>
      </w:r>
      <w:r w:rsidR="001776D4">
        <w:rPr>
          <w:i/>
          <w:iCs/>
          <w:sz w:val="26"/>
          <w:szCs w:val="26"/>
        </w:rPr>
        <w:t>{{NAM}}</w:t>
      </w:r>
    </w:p>
    <w:p w14:paraId="7D0E06B9" w14:textId="77777777" w:rsidR="00C56F29" w:rsidRPr="003F5601" w:rsidRDefault="00C56F29" w:rsidP="00E4215A">
      <w:pPr>
        <w:spacing w:line="360" w:lineRule="auto"/>
        <w:rPr>
          <w:i/>
          <w:iCs/>
          <w:sz w:val="26"/>
          <w:szCs w:val="26"/>
        </w:rPr>
      </w:pPr>
    </w:p>
    <w:p w14:paraId="1E24F4C0" w14:textId="77777777" w:rsidR="00EF6A20" w:rsidRPr="003F5601" w:rsidRDefault="001221D7" w:rsidP="00E4215A">
      <w:pPr>
        <w:spacing w:line="360" w:lineRule="auto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BẢNG KIỂM ĐÁNH GIÁ</w:t>
      </w:r>
    </w:p>
    <w:p w14:paraId="0ACE21E0" w14:textId="77777777" w:rsidR="00C56F29" w:rsidRPr="003F5601" w:rsidRDefault="006A5F24" w:rsidP="00E4215A">
      <w:pPr>
        <w:spacing w:line="360" w:lineRule="auto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ĐỀ CƯƠNG</w:t>
      </w:r>
      <w:r w:rsidR="00C56F29" w:rsidRPr="003F5601">
        <w:rPr>
          <w:b/>
          <w:bCs/>
          <w:sz w:val="26"/>
          <w:szCs w:val="26"/>
        </w:rPr>
        <w:t xml:space="preserve"> ĐĂNG KÝ XÉT DUYỆT THÔNG QUA ĐẠO ĐỨC NGHIÊN CỨU</w:t>
      </w:r>
    </w:p>
    <w:p w14:paraId="20F643BA" w14:textId="77777777" w:rsidR="00EF6A20" w:rsidRPr="003F5601" w:rsidRDefault="00EF6A20" w:rsidP="00E4215A">
      <w:pPr>
        <w:spacing w:line="360" w:lineRule="auto"/>
        <w:rPr>
          <w:b/>
          <w:bCs/>
          <w:sz w:val="26"/>
          <w:szCs w:val="26"/>
        </w:rPr>
      </w:pPr>
      <w:r w:rsidRPr="003F5601">
        <w:rPr>
          <w:b/>
          <w:bCs/>
          <w:sz w:val="26"/>
          <w:szCs w:val="26"/>
        </w:rPr>
        <w:tab/>
      </w:r>
      <w:r w:rsidRPr="003F5601">
        <w:rPr>
          <w:b/>
          <w:bCs/>
          <w:sz w:val="26"/>
          <w:szCs w:val="26"/>
        </w:rPr>
        <w:tab/>
      </w:r>
      <w:r w:rsidRPr="003F5601">
        <w:rPr>
          <w:b/>
          <w:bCs/>
          <w:sz w:val="26"/>
          <w:szCs w:val="26"/>
        </w:rPr>
        <w:tab/>
      </w:r>
      <w:r w:rsidRPr="003F5601">
        <w:rPr>
          <w:b/>
          <w:bCs/>
          <w:sz w:val="26"/>
          <w:szCs w:val="26"/>
        </w:rPr>
        <w:tab/>
      </w:r>
    </w:p>
    <w:tbl>
      <w:tblPr>
        <w:tblW w:w="2977" w:type="dxa"/>
        <w:tblInd w:w="67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10"/>
        <w:gridCol w:w="567"/>
      </w:tblGrid>
      <w:tr w:rsidR="00EF6A20" w:rsidRPr="003F5601" w14:paraId="2F90A9EE" w14:textId="77777777" w:rsidTr="003F5601">
        <w:tc>
          <w:tcPr>
            <w:tcW w:w="2410" w:type="dxa"/>
          </w:tcPr>
          <w:p w14:paraId="2290F6A3" w14:textId="77777777" w:rsidR="00EF6A20" w:rsidRPr="003F5601" w:rsidRDefault="00EF6A20" w:rsidP="00E4215A">
            <w:pPr>
              <w:spacing w:line="360" w:lineRule="auto"/>
              <w:rPr>
                <w:sz w:val="26"/>
                <w:szCs w:val="26"/>
              </w:rPr>
            </w:pPr>
            <w:r w:rsidRPr="003F5601">
              <w:rPr>
                <w:sz w:val="26"/>
                <w:szCs w:val="26"/>
              </w:rPr>
              <w:t>Chủ tịch</w:t>
            </w:r>
          </w:p>
        </w:tc>
        <w:tc>
          <w:tcPr>
            <w:tcW w:w="567" w:type="dxa"/>
          </w:tcPr>
          <w:p w14:paraId="2E528A4E" w14:textId="77777777" w:rsidR="00EF6A20" w:rsidRPr="003F5601" w:rsidRDefault="00EF6A20" w:rsidP="00E4215A">
            <w:pPr>
              <w:spacing w:line="360" w:lineRule="auto"/>
              <w:rPr>
                <w:b/>
                <w:bCs/>
                <w:sz w:val="26"/>
                <w:szCs w:val="26"/>
              </w:rPr>
            </w:pPr>
          </w:p>
        </w:tc>
      </w:tr>
      <w:tr w:rsidR="000466B7" w:rsidRPr="003F5601" w14:paraId="6CA95A65" w14:textId="77777777" w:rsidTr="003F5601">
        <w:tc>
          <w:tcPr>
            <w:tcW w:w="2410" w:type="dxa"/>
          </w:tcPr>
          <w:p w14:paraId="5BD3CFE6" w14:textId="77777777" w:rsidR="000466B7" w:rsidRPr="003F5601" w:rsidRDefault="000466B7" w:rsidP="00E4215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Phó chủ tịch</w:t>
            </w:r>
          </w:p>
        </w:tc>
        <w:tc>
          <w:tcPr>
            <w:tcW w:w="567" w:type="dxa"/>
          </w:tcPr>
          <w:p w14:paraId="67DB8C7C" w14:textId="77777777" w:rsidR="000466B7" w:rsidRPr="003F5601" w:rsidRDefault="000466B7" w:rsidP="00E4215A">
            <w:pPr>
              <w:spacing w:line="360" w:lineRule="auto"/>
              <w:rPr>
                <w:b/>
                <w:bCs/>
                <w:sz w:val="26"/>
                <w:szCs w:val="26"/>
              </w:rPr>
            </w:pPr>
          </w:p>
        </w:tc>
      </w:tr>
      <w:tr w:rsidR="00EF6A20" w:rsidRPr="003F5601" w14:paraId="3FCDC3E1" w14:textId="77777777" w:rsidTr="003F5601">
        <w:tc>
          <w:tcPr>
            <w:tcW w:w="2410" w:type="dxa"/>
          </w:tcPr>
          <w:p w14:paraId="37FDBD5E" w14:textId="77777777" w:rsidR="00EF6A20" w:rsidRPr="003F5601" w:rsidRDefault="00EF6A20" w:rsidP="00E4215A">
            <w:pPr>
              <w:spacing w:line="360" w:lineRule="auto"/>
              <w:rPr>
                <w:sz w:val="26"/>
                <w:szCs w:val="26"/>
              </w:rPr>
            </w:pPr>
            <w:r w:rsidRPr="003F5601">
              <w:rPr>
                <w:sz w:val="26"/>
                <w:szCs w:val="26"/>
              </w:rPr>
              <w:t>Thành viên</w:t>
            </w:r>
          </w:p>
        </w:tc>
        <w:tc>
          <w:tcPr>
            <w:tcW w:w="567" w:type="dxa"/>
          </w:tcPr>
          <w:p w14:paraId="1C568F8D" w14:textId="77777777" w:rsidR="00EF6A20" w:rsidRPr="003F5601" w:rsidRDefault="00EF6A20" w:rsidP="00E4215A">
            <w:pPr>
              <w:spacing w:line="360" w:lineRule="auto"/>
              <w:rPr>
                <w:b/>
                <w:bCs/>
                <w:sz w:val="26"/>
                <w:szCs w:val="26"/>
              </w:rPr>
            </w:pPr>
          </w:p>
        </w:tc>
      </w:tr>
    </w:tbl>
    <w:p w14:paraId="53E0564B" w14:textId="77777777" w:rsidR="00DF1A58" w:rsidRDefault="00DF1A58" w:rsidP="00E4215A">
      <w:pPr>
        <w:spacing w:line="360" w:lineRule="auto"/>
        <w:ind w:left="1843" w:right="-428" w:hanging="1843"/>
        <w:rPr>
          <w:sz w:val="26"/>
          <w:szCs w:val="26"/>
        </w:rPr>
      </w:pPr>
    </w:p>
    <w:p w14:paraId="605B66FE" w14:textId="798ABD77" w:rsidR="00375EBA" w:rsidRPr="000379EB" w:rsidRDefault="00375EBA" w:rsidP="00E4215A">
      <w:pPr>
        <w:tabs>
          <w:tab w:val="left" w:pos="5529"/>
        </w:tabs>
        <w:spacing w:line="360" w:lineRule="auto"/>
        <w:jc w:val="both"/>
        <w:rPr>
          <w:rFonts w:ascii="Arial" w:hAnsi="Arial" w:cs="Arial"/>
          <w:i/>
          <w:sz w:val="28"/>
          <w:lang w:val="vi-VN"/>
        </w:rPr>
      </w:pPr>
      <w:r w:rsidRPr="000379EB">
        <w:rPr>
          <w:b/>
          <w:bCs/>
          <w:sz w:val="26"/>
          <w:szCs w:val="26"/>
        </w:rPr>
        <w:t>Tên nghiên cứu:</w:t>
      </w:r>
      <w:r>
        <w:rPr>
          <w:b/>
          <w:bCs/>
          <w:sz w:val="26"/>
          <w:szCs w:val="26"/>
        </w:rPr>
        <w:t xml:space="preserve"> </w:t>
      </w:r>
      <w:r w:rsidR="001776D4">
        <w:rPr>
          <w:sz w:val="26"/>
          <w:szCs w:val="26"/>
        </w:rPr>
        <w:t>{{TEN_DE_TAI}}</w:t>
      </w:r>
      <w:r w:rsidR="000379EB" w:rsidRPr="000379EB">
        <w:rPr>
          <w:sz w:val="26"/>
          <w:szCs w:val="26"/>
          <w:lang w:val="vi-VN"/>
        </w:rPr>
        <w:t>.</w:t>
      </w:r>
    </w:p>
    <w:p w14:paraId="2D8AFFC2" w14:textId="77777777" w:rsidR="00375EBA" w:rsidRDefault="00375EBA" w:rsidP="00E4215A">
      <w:pPr>
        <w:tabs>
          <w:tab w:val="left" w:pos="7965"/>
          <w:tab w:val="left" w:pos="8385"/>
        </w:tabs>
        <w:spacing w:line="360" w:lineRule="auto"/>
        <w:rPr>
          <w:bCs/>
          <w:sz w:val="26"/>
          <w:szCs w:val="26"/>
        </w:rPr>
      </w:pPr>
      <w:r>
        <w:rPr>
          <w:bCs/>
          <w:sz w:val="26"/>
          <w:szCs w:val="26"/>
        </w:rPr>
        <w:tab/>
      </w:r>
    </w:p>
    <w:p w14:paraId="48827504" w14:textId="68494FED" w:rsidR="00375EBA" w:rsidRPr="000379EB" w:rsidRDefault="00375EBA" w:rsidP="00E4215A">
      <w:pPr>
        <w:spacing w:line="360" w:lineRule="auto"/>
        <w:ind w:right="-428"/>
        <w:rPr>
          <w:bCs/>
          <w:i/>
          <w:sz w:val="26"/>
          <w:szCs w:val="28"/>
          <w:lang w:val="vi-VN"/>
        </w:rPr>
      </w:pPr>
      <w:r w:rsidRPr="000379EB">
        <w:rPr>
          <w:b/>
          <w:sz w:val="26"/>
          <w:szCs w:val="26"/>
        </w:rPr>
        <w:t>Chủ nhiệm đề tài:</w:t>
      </w:r>
      <w:r>
        <w:rPr>
          <w:b/>
          <w:sz w:val="26"/>
          <w:szCs w:val="26"/>
        </w:rPr>
        <w:t xml:space="preserve"> </w:t>
      </w:r>
      <w:r w:rsidR="001776D4">
        <w:rPr>
          <w:bCs/>
          <w:sz w:val="26"/>
          <w:szCs w:val="26"/>
        </w:rPr>
        <w:t>{{CHU_NHIEM_HO_TEN}}</w:t>
      </w:r>
    </w:p>
    <w:p w14:paraId="4FCFF57E" w14:textId="77777777" w:rsidR="007A01F0" w:rsidRPr="000379EB" w:rsidRDefault="00375EBA" w:rsidP="00E4215A">
      <w:pPr>
        <w:spacing w:line="360" w:lineRule="auto"/>
        <w:ind w:right="-428"/>
        <w:rPr>
          <w:i/>
          <w:sz w:val="26"/>
          <w:szCs w:val="28"/>
          <w:lang w:val="vi-VN"/>
        </w:rPr>
      </w:pPr>
      <w:r w:rsidRPr="000379EB">
        <w:rPr>
          <w:bCs/>
          <w:sz w:val="26"/>
          <w:szCs w:val="26"/>
          <w:lang w:val="vi-VN"/>
        </w:rPr>
        <w:t>Giáo viên hướng dẫn:</w:t>
      </w:r>
      <w:r w:rsidRPr="000379EB">
        <w:rPr>
          <w:i/>
          <w:sz w:val="26"/>
          <w:szCs w:val="28"/>
          <w:lang w:val="vi-VN"/>
        </w:rPr>
        <w:t xml:space="preserve"> </w:t>
      </w:r>
    </w:p>
    <w:p w14:paraId="7809B0D8" w14:textId="206BFF92" w:rsidR="007A01F0" w:rsidRPr="000379EB" w:rsidRDefault="007A01F0" w:rsidP="00E4215A">
      <w:pPr>
        <w:tabs>
          <w:tab w:val="left" w:pos="4290"/>
        </w:tabs>
        <w:spacing w:line="360" w:lineRule="auto"/>
        <w:rPr>
          <w:i/>
          <w:sz w:val="26"/>
          <w:szCs w:val="28"/>
          <w:lang w:val="vi-VN"/>
        </w:rPr>
      </w:pPr>
      <w:r w:rsidRPr="000379EB">
        <w:rPr>
          <w:sz w:val="26"/>
          <w:szCs w:val="26"/>
          <w:lang w:val="vi-VN"/>
        </w:rPr>
        <w:t>Đơn vị chủ trì</w:t>
      </w:r>
      <w:r w:rsidRPr="000379EB">
        <w:rPr>
          <w:b/>
          <w:sz w:val="26"/>
          <w:szCs w:val="26"/>
          <w:lang w:val="vi-VN"/>
        </w:rPr>
        <w:t xml:space="preserve">: </w:t>
      </w:r>
      <w:r w:rsidR="001776D4">
        <w:rPr>
          <w:i/>
          <w:sz w:val="26"/>
          <w:szCs w:val="28"/>
          <w:lang w:val="vi-VN"/>
        </w:rPr>
        <w:t>{{DON_VI_CHU_TRI}}</w:t>
      </w:r>
    </w:p>
    <w:p w14:paraId="26D25903" w14:textId="77777777" w:rsidR="007A01F0" w:rsidRPr="000379EB" w:rsidRDefault="007A01F0" w:rsidP="00E4215A">
      <w:pPr>
        <w:spacing w:line="360" w:lineRule="auto"/>
        <w:ind w:right="-45"/>
        <w:jc w:val="both"/>
        <w:rPr>
          <w:sz w:val="26"/>
          <w:szCs w:val="26"/>
          <w:lang w:val="vi-VN"/>
        </w:rPr>
      </w:pPr>
      <w:r w:rsidRPr="000379EB">
        <w:rPr>
          <w:sz w:val="26"/>
          <w:szCs w:val="26"/>
          <w:lang w:val="vi-VN"/>
        </w:rPr>
        <w:t>Hồ sơ mới</w:t>
      </w:r>
      <w:bookmarkStart w:id="0" w:name="Check10"/>
      <w:r w:rsidR="008E6885">
        <w:rPr>
          <w:sz w:val="26"/>
          <w:szCs w:val="26"/>
          <w:lang w:val="vi-VN"/>
        </w:rPr>
        <w:t xml:space="preserve">   </w:t>
      </w:r>
      <w:r>
        <w:fldChar w:fldCharType="begin">
          <w:ffData>
            <w:name w:val="Check10"/>
            <w:enabled/>
            <w:calcOnExit w:val="0"/>
            <w:checkBox>
              <w:sizeAuto/>
              <w:default w:val="0"/>
            </w:checkBox>
          </w:ffData>
        </w:fldChar>
      </w:r>
      <w:r w:rsidRPr="000379EB">
        <w:rPr>
          <w:sz w:val="26"/>
          <w:szCs w:val="26"/>
          <w:lang w:val="vi-VN"/>
        </w:rPr>
        <w:instrText xml:space="preserve"> FORMCHECKBOX </w:instrText>
      </w:r>
      <w:r>
        <w:fldChar w:fldCharType="separate"/>
      </w:r>
      <w:r>
        <w:fldChar w:fldCharType="end"/>
      </w:r>
      <w:bookmarkEnd w:id="0"/>
      <w:r w:rsidRPr="000379EB">
        <w:rPr>
          <w:sz w:val="26"/>
          <w:szCs w:val="26"/>
          <w:lang w:val="vi-VN"/>
        </w:rPr>
        <w:tab/>
      </w:r>
      <w:r w:rsidRPr="000379EB">
        <w:rPr>
          <w:sz w:val="26"/>
          <w:szCs w:val="26"/>
          <w:lang w:val="vi-VN"/>
        </w:rPr>
        <w:tab/>
      </w:r>
      <w:r w:rsidRPr="000379EB">
        <w:rPr>
          <w:sz w:val="26"/>
          <w:szCs w:val="26"/>
          <w:lang w:val="vi-VN"/>
        </w:rPr>
        <w:tab/>
      </w:r>
      <w:r w:rsidR="008E6885">
        <w:rPr>
          <w:sz w:val="26"/>
          <w:szCs w:val="26"/>
          <w:lang w:val="vi-VN"/>
        </w:rPr>
        <w:tab/>
      </w:r>
      <w:r w:rsidRPr="000379EB">
        <w:rPr>
          <w:sz w:val="26"/>
          <w:szCs w:val="26"/>
          <w:lang w:val="vi-VN"/>
        </w:rPr>
        <w:t>Hồ sơ xin phép lại/gia hạn</w:t>
      </w:r>
      <w:r w:rsidRPr="000379EB">
        <w:rPr>
          <w:sz w:val="26"/>
          <w:szCs w:val="26"/>
          <w:lang w:val="vi-VN"/>
        </w:rPr>
        <w:tab/>
      </w:r>
      <w:r>
        <w:rPr>
          <w:sz w:val="26"/>
          <w:szCs w:val="26"/>
        </w:rPr>
        <w:fldChar w:fldCharType="begin">
          <w:ffData>
            <w:name w:val="Check10"/>
            <w:enabled/>
            <w:calcOnExit w:val="0"/>
            <w:checkBox>
              <w:sizeAuto/>
              <w:default w:val="0"/>
            </w:checkBox>
          </w:ffData>
        </w:fldChar>
      </w:r>
      <w:r w:rsidRPr="000379EB">
        <w:rPr>
          <w:sz w:val="26"/>
          <w:szCs w:val="26"/>
          <w:lang w:val="vi-VN"/>
        </w:rPr>
        <w:instrText xml:space="preserve"> FORMCHECKBOX </w:instrText>
      </w:r>
      <w:r>
        <w:rPr>
          <w:sz w:val="26"/>
          <w:szCs w:val="26"/>
        </w:rPr>
      </w:r>
      <w:r>
        <w:rPr>
          <w:sz w:val="26"/>
          <w:szCs w:val="26"/>
        </w:rPr>
        <w:fldChar w:fldCharType="separate"/>
      </w:r>
      <w:r>
        <w:rPr>
          <w:sz w:val="26"/>
          <w:szCs w:val="26"/>
        </w:rPr>
        <w:fldChar w:fldCharType="end"/>
      </w:r>
    </w:p>
    <w:p w14:paraId="6EAD9C62" w14:textId="77777777" w:rsidR="007A01F0" w:rsidRPr="006A4840" w:rsidRDefault="007A01F0" w:rsidP="009F2F03">
      <w:pPr>
        <w:tabs>
          <w:tab w:val="left" w:leader="dot" w:pos="9090"/>
        </w:tabs>
        <w:spacing w:line="360" w:lineRule="auto"/>
        <w:ind w:right="-19"/>
        <w:jc w:val="both"/>
        <w:rPr>
          <w:bCs/>
          <w:sz w:val="26"/>
          <w:szCs w:val="26"/>
          <w:lang w:val="vi-VN"/>
        </w:rPr>
      </w:pPr>
      <w:r w:rsidRPr="006A4840">
        <w:rPr>
          <w:bCs/>
          <w:sz w:val="26"/>
          <w:szCs w:val="26"/>
          <w:lang w:val="vi-VN"/>
        </w:rPr>
        <w:t xml:space="preserve">Họ và tên thành viên Hội </w:t>
      </w:r>
      <w:r w:rsidR="009F2F03">
        <w:rPr>
          <w:bCs/>
          <w:sz w:val="26"/>
          <w:szCs w:val="26"/>
          <w:lang w:val="vi-VN"/>
        </w:rPr>
        <w:t xml:space="preserve">đồng: </w:t>
      </w:r>
      <w:r w:rsidR="009F2F03">
        <w:rPr>
          <w:bCs/>
          <w:sz w:val="26"/>
          <w:szCs w:val="26"/>
          <w:lang w:val="vi-VN"/>
        </w:rPr>
        <w:tab/>
      </w:r>
    </w:p>
    <w:p w14:paraId="155542B5" w14:textId="77777777" w:rsidR="00565ACE" w:rsidRPr="006A4840" w:rsidRDefault="007A01F0" w:rsidP="009F2F03">
      <w:pPr>
        <w:tabs>
          <w:tab w:val="left" w:leader="dot" w:pos="9090"/>
        </w:tabs>
        <w:spacing w:line="360" w:lineRule="auto"/>
        <w:ind w:right="-19"/>
        <w:rPr>
          <w:bCs/>
          <w:color w:val="FFFFFF"/>
          <w:sz w:val="26"/>
          <w:szCs w:val="26"/>
          <w:lang w:val="vi-VN"/>
        </w:rPr>
      </w:pPr>
      <w:r w:rsidRPr="006A4840">
        <w:rPr>
          <w:bCs/>
          <w:color w:val="000000"/>
          <w:sz w:val="26"/>
          <w:szCs w:val="26"/>
          <w:lang w:val="vi-VN"/>
        </w:rPr>
        <w:t>Học hàm:</w:t>
      </w:r>
      <w:r w:rsidR="006A4840">
        <w:rPr>
          <w:bCs/>
          <w:color w:val="000000"/>
          <w:sz w:val="26"/>
          <w:szCs w:val="26"/>
          <w:lang w:val="vi-VN"/>
        </w:rPr>
        <w:t xml:space="preserve">........................................    </w:t>
      </w:r>
      <w:r w:rsidR="008E6885">
        <w:rPr>
          <w:bCs/>
          <w:color w:val="000000"/>
          <w:sz w:val="26"/>
          <w:szCs w:val="26"/>
          <w:lang w:val="vi-VN"/>
        </w:rPr>
        <w:t xml:space="preserve">      </w:t>
      </w:r>
      <w:r w:rsidR="006A4840">
        <w:rPr>
          <w:bCs/>
          <w:color w:val="000000"/>
          <w:sz w:val="26"/>
          <w:szCs w:val="26"/>
          <w:lang w:val="vi-VN"/>
        </w:rPr>
        <w:t>H</w:t>
      </w:r>
      <w:r w:rsidRPr="006A4840">
        <w:rPr>
          <w:bCs/>
          <w:color w:val="000000"/>
          <w:sz w:val="26"/>
          <w:szCs w:val="26"/>
          <w:lang w:val="vi-VN"/>
        </w:rPr>
        <w:t>ọc vị:</w:t>
      </w:r>
      <w:r w:rsidR="006A4840">
        <w:rPr>
          <w:bCs/>
          <w:color w:val="000000"/>
          <w:sz w:val="26"/>
          <w:szCs w:val="26"/>
          <w:lang w:val="vi-VN"/>
        </w:rPr>
        <w:t xml:space="preserve"> </w:t>
      </w:r>
      <w:r w:rsidR="009F2F03">
        <w:rPr>
          <w:bCs/>
          <w:color w:val="000000"/>
          <w:sz w:val="26"/>
          <w:szCs w:val="26"/>
          <w:lang w:val="vi-VN"/>
        </w:rPr>
        <w:tab/>
      </w:r>
    </w:p>
    <w:p w14:paraId="02ECCAD6" w14:textId="77777777" w:rsidR="005B3BEC" w:rsidRPr="006A4840" w:rsidRDefault="005B3BEC" w:rsidP="00E4215A">
      <w:pPr>
        <w:spacing w:line="360" w:lineRule="auto"/>
        <w:ind w:right="281"/>
        <w:rPr>
          <w:bCs/>
          <w:color w:val="FFFFFF"/>
          <w:sz w:val="26"/>
          <w:szCs w:val="26"/>
          <w:lang w:val="vi-VN"/>
        </w:rPr>
      </w:pPr>
    </w:p>
    <w:tbl>
      <w:tblPr>
        <w:tblW w:w="1003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8"/>
        <w:gridCol w:w="6312"/>
        <w:gridCol w:w="3161"/>
      </w:tblGrid>
      <w:tr w:rsidR="00A2330E" w:rsidRPr="00E4215A" w14:paraId="7F8C9633" w14:textId="77777777" w:rsidTr="009F2F03">
        <w:trPr>
          <w:jc w:val="center"/>
        </w:trPr>
        <w:tc>
          <w:tcPr>
            <w:tcW w:w="558" w:type="dxa"/>
          </w:tcPr>
          <w:p w14:paraId="512E263E" w14:textId="77777777" w:rsidR="006A5F24" w:rsidRPr="006A5F24" w:rsidRDefault="00A2330E" w:rsidP="009F2F03">
            <w:pPr>
              <w:spacing w:before="60" w:line="360" w:lineRule="auto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1</w:t>
            </w:r>
          </w:p>
        </w:tc>
        <w:tc>
          <w:tcPr>
            <w:tcW w:w="6312" w:type="dxa"/>
          </w:tcPr>
          <w:p w14:paraId="727E02B2" w14:textId="77777777" w:rsidR="006A5F24" w:rsidRDefault="00A2330E" w:rsidP="009F2F03">
            <w:pPr>
              <w:spacing w:before="60" w:line="360" w:lineRule="auto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 xml:space="preserve">Câu hỏi nghiên cứu của đề cương có rõ </w:t>
            </w:r>
            <w:r w:rsidR="007D486A">
              <w:rPr>
                <w:bCs/>
                <w:sz w:val="26"/>
                <w:szCs w:val="26"/>
              </w:rPr>
              <w:t>rà</w:t>
            </w:r>
            <w:r>
              <w:rPr>
                <w:bCs/>
                <w:sz w:val="26"/>
                <w:szCs w:val="26"/>
              </w:rPr>
              <w:t>ng, cụ thể hay không?</w:t>
            </w:r>
          </w:p>
          <w:p w14:paraId="673A6644" w14:textId="77777777" w:rsidR="00E4215A" w:rsidRPr="00E4215A" w:rsidRDefault="00A2330E" w:rsidP="009F2F03">
            <w:pPr>
              <w:spacing w:before="60" w:line="360" w:lineRule="auto"/>
              <w:rPr>
                <w:bCs/>
                <w:sz w:val="26"/>
                <w:szCs w:val="26"/>
                <w:lang w:val="vi-VN"/>
              </w:rPr>
            </w:pPr>
            <w:r>
              <w:rPr>
                <w:bCs/>
                <w:sz w:val="26"/>
                <w:szCs w:val="26"/>
              </w:rPr>
              <w:t xml:space="preserve">Nếu </w:t>
            </w:r>
            <w:r w:rsidRPr="00A2330E">
              <w:rPr>
                <w:b/>
                <w:bCs/>
                <w:sz w:val="26"/>
                <w:szCs w:val="26"/>
              </w:rPr>
              <w:t>không</w:t>
            </w:r>
            <w:r>
              <w:rPr>
                <w:bCs/>
                <w:sz w:val="26"/>
                <w:szCs w:val="26"/>
              </w:rPr>
              <w:t xml:space="preserve"> hoặc </w:t>
            </w:r>
            <w:r w:rsidRPr="00A2330E">
              <w:rPr>
                <w:b/>
                <w:bCs/>
                <w:sz w:val="26"/>
                <w:szCs w:val="26"/>
              </w:rPr>
              <w:t>không thể đánh giá</w:t>
            </w:r>
            <w:r>
              <w:rPr>
                <w:bCs/>
                <w:sz w:val="26"/>
                <w:szCs w:val="26"/>
              </w:rPr>
              <w:t xml:space="preserve"> vui lòng giải thích</w:t>
            </w:r>
            <w:r w:rsidR="007D486A">
              <w:rPr>
                <w:bCs/>
                <w:sz w:val="26"/>
                <w:szCs w:val="26"/>
              </w:rPr>
              <w:t>:</w:t>
            </w:r>
          </w:p>
        </w:tc>
        <w:tc>
          <w:tcPr>
            <w:tcW w:w="3161" w:type="dxa"/>
          </w:tcPr>
          <w:p w14:paraId="4672256E" w14:textId="77777777" w:rsidR="00A2330E" w:rsidRPr="00E4215A" w:rsidRDefault="006339F0" w:rsidP="009F2F03">
            <w:pPr>
              <w:spacing w:before="60"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2330E" w:rsidRPr="00E4215A">
              <w:rPr>
                <w:sz w:val="26"/>
                <w:szCs w:val="26"/>
                <w:lang w:val="vi-VN"/>
              </w:rPr>
              <w:instrText xml:space="preserve"> FORMCHECKBOX </w:instrText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  <w:fldChar w:fldCharType="separate"/>
            </w:r>
            <w:r>
              <w:rPr>
                <w:sz w:val="26"/>
                <w:szCs w:val="26"/>
              </w:rPr>
              <w:fldChar w:fldCharType="end"/>
            </w:r>
            <w:r w:rsidR="00A2330E" w:rsidRPr="00E4215A">
              <w:rPr>
                <w:sz w:val="26"/>
                <w:szCs w:val="26"/>
                <w:lang w:val="vi-VN"/>
              </w:rPr>
              <w:t xml:space="preserve"> Có    </w:t>
            </w:r>
            <w:r w:rsidRPr="006A5F24">
              <w:rPr>
                <w:sz w:val="26"/>
                <w:szCs w:val="26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2330E" w:rsidRPr="00E4215A">
              <w:rPr>
                <w:sz w:val="26"/>
                <w:szCs w:val="26"/>
                <w:lang w:val="vi-VN"/>
              </w:rPr>
              <w:instrText xml:space="preserve"> FORMCHECKBOX </w:instrText>
            </w:r>
            <w:r w:rsidRPr="006A5F24">
              <w:rPr>
                <w:sz w:val="26"/>
                <w:szCs w:val="26"/>
              </w:rPr>
            </w:r>
            <w:r w:rsidRPr="006A5F24">
              <w:rPr>
                <w:sz w:val="26"/>
                <w:szCs w:val="26"/>
              </w:rPr>
              <w:fldChar w:fldCharType="separate"/>
            </w:r>
            <w:r w:rsidRPr="006A5F24">
              <w:rPr>
                <w:sz w:val="26"/>
                <w:szCs w:val="26"/>
              </w:rPr>
              <w:fldChar w:fldCharType="end"/>
            </w:r>
            <w:r w:rsidR="00A2330E" w:rsidRPr="00E4215A">
              <w:rPr>
                <w:sz w:val="26"/>
                <w:szCs w:val="26"/>
                <w:lang w:val="vi-VN"/>
              </w:rPr>
              <w:t xml:space="preserve"> Không</w:t>
            </w:r>
          </w:p>
          <w:p w14:paraId="2412C7ED" w14:textId="77777777" w:rsidR="00A2330E" w:rsidRPr="00E4215A" w:rsidRDefault="006339F0" w:rsidP="009F2F03">
            <w:pPr>
              <w:spacing w:before="60" w:line="360" w:lineRule="auto"/>
              <w:rPr>
                <w:sz w:val="26"/>
                <w:szCs w:val="26"/>
                <w:lang w:val="vi-VN"/>
              </w:rPr>
            </w:pPr>
            <w:r w:rsidRPr="006A5F24">
              <w:rPr>
                <w:sz w:val="26"/>
                <w:szCs w:val="26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2330E" w:rsidRPr="00E4215A">
              <w:rPr>
                <w:sz w:val="26"/>
                <w:szCs w:val="26"/>
                <w:lang w:val="vi-VN"/>
              </w:rPr>
              <w:instrText xml:space="preserve"> FORMCHECKBOX </w:instrText>
            </w:r>
            <w:r w:rsidRPr="006A5F24">
              <w:rPr>
                <w:sz w:val="26"/>
                <w:szCs w:val="26"/>
              </w:rPr>
            </w:r>
            <w:r w:rsidRPr="006A5F24">
              <w:rPr>
                <w:sz w:val="26"/>
                <w:szCs w:val="26"/>
              </w:rPr>
              <w:fldChar w:fldCharType="separate"/>
            </w:r>
            <w:r w:rsidRPr="006A5F24">
              <w:rPr>
                <w:sz w:val="26"/>
                <w:szCs w:val="26"/>
              </w:rPr>
              <w:fldChar w:fldCharType="end"/>
            </w:r>
            <w:r w:rsidR="00A2330E" w:rsidRPr="00E4215A">
              <w:rPr>
                <w:sz w:val="26"/>
                <w:szCs w:val="26"/>
                <w:lang w:val="vi-VN"/>
              </w:rPr>
              <w:t xml:space="preserve"> không thể đánh giá</w:t>
            </w:r>
          </w:p>
        </w:tc>
      </w:tr>
      <w:tr w:rsidR="00A2330E" w:rsidRPr="00E4215A" w14:paraId="3C41C104" w14:textId="77777777" w:rsidTr="009F2F03">
        <w:trPr>
          <w:jc w:val="center"/>
        </w:trPr>
        <w:tc>
          <w:tcPr>
            <w:tcW w:w="558" w:type="dxa"/>
          </w:tcPr>
          <w:p w14:paraId="4F6B3131" w14:textId="77777777" w:rsidR="006A5F24" w:rsidRPr="006A5F24" w:rsidRDefault="00A2330E" w:rsidP="009F2F03">
            <w:pPr>
              <w:spacing w:before="60" w:line="360" w:lineRule="auto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2</w:t>
            </w:r>
          </w:p>
        </w:tc>
        <w:tc>
          <w:tcPr>
            <w:tcW w:w="6312" w:type="dxa"/>
          </w:tcPr>
          <w:p w14:paraId="5E4AF8A5" w14:textId="77777777" w:rsidR="006A5F24" w:rsidRDefault="00A2330E" w:rsidP="009F2F03">
            <w:pPr>
              <w:spacing w:before="60" w:line="360" w:lineRule="auto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Nghiên cứu có ý nghĩa xã hội không?</w:t>
            </w:r>
          </w:p>
          <w:p w14:paraId="7D31B598" w14:textId="77777777" w:rsidR="00E4215A" w:rsidRPr="00E4215A" w:rsidRDefault="00A2330E" w:rsidP="009F2F03">
            <w:pPr>
              <w:spacing w:before="60" w:line="360" w:lineRule="auto"/>
              <w:rPr>
                <w:bCs/>
                <w:sz w:val="26"/>
                <w:szCs w:val="26"/>
                <w:lang w:val="vi-VN"/>
              </w:rPr>
            </w:pPr>
            <w:r>
              <w:rPr>
                <w:bCs/>
                <w:sz w:val="26"/>
                <w:szCs w:val="26"/>
              </w:rPr>
              <w:t xml:space="preserve">Nếu </w:t>
            </w:r>
            <w:r w:rsidRPr="00A2330E">
              <w:rPr>
                <w:b/>
                <w:bCs/>
                <w:sz w:val="26"/>
                <w:szCs w:val="26"/>
              </w:rPr>
              <w:t>không</w:t>
            </w:r>
            <w:r>
              <w:rPr>
                <w:bCs/>
                <w:sz w:val="26"/>
                <w:szCs w:val="26"/>
              </w:rPr>
              <w:t xml:space="preserve"> hoặc </w:t>
            </w:r>
            <w:r w:rsidRPr="00A2330E">
              <w:rPr>
                <w:b/>
                <w:bCs/>
                <w:sz w:val="26"/>
                <w:szCs w:val="26"/>
              </w:rPr>
              <w:t>không thể đánh giá</w:t>
            </w:r>
            <w:r>
              <w:rPr>
                <w:bCs/>
                <w:sz w:val="26"/>
                <w:szCs w:val="26"/>
              </w:rPr>
              <w:t xml:space="preserve"> vui lòng giải thích</w:t>
            </w:r>
            <w:r w:rsidR="007D486A">
              <w:rPr>
                <w:bCs/>
                <w:sz w:val="26"/>
                <w:szCs w:val="26"/>
              </w:rPr>
              <w:t>:</w:t>
            </w:r>
          </w:p>
        </w:tc>
        <w:tc>
          <w:tcPr>
            <w:tcW w:w="3161" w:type="dxa"/>
          </w:tcPr>
          <w:p w14:paraId="77107862" w14:textId="77777777" w:rsidR="00A2330E" w:rsidRPr="00E4215A" w:rsidRDefault="006339F0" w:rsidP="009F2F03">
            <w:pPr>
              <w:spacing w:before="60"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2330E" w:rsidRPr="00E4215A">
              <w:rPr>
                <w:sz w:val="26"/>
                <w:szCs w:val="26"/>
                <w:lang w:val="vi-VN"/>
              </w:rPr>
              <w:instrText xml:space="preserve"> FORMCHECKBOX </w:instrText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  <w:fldChar w:fldCharType="separate"/>
            </w:r>
            <w:r>
              <w:rPr>
                <w:sz w:val="26"/>
                <w:szCs w:val="26"/>
              </w:rPr>
              <w:fldChar w:fldCharType="end"/>
            </w:r>
            <w:r w:rsidR="00A2330E" w:rsidRPr="00E4215A">
              <w:rPr>
                <w:sz w:val="26"/>
                <w:szCs w:val="26"/>
                <w:lang w:val="vi-VN"/>
              </w:rPr>
              <w:t xml:space="preserve"> Có   </w:t>
            </w:r>
            <w:r w:rsidRPr="006A5F24">
              <w:rPr>
                <w:sz w:val="26"/>
                <w:szCs w:val="26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2330E" w:rsidRPr="00E4215A">
              <w:rPr>
                <w:sz w:val="26"/>
                <w:szCs w:val="26"/>
                <w:lang w:val="vi-VN"/>
              </w:rPr>
              <w:instrText xml:space="preserve"> FORMCHECKBOX </w:instrText>
            </w:r>
            <w:r w:rsidRPr="006A5F24">
              <w:rPr>
                <w:sz w:val="26"/>
                <w:szCs w:val="26"/>
              </w:rPr>
            </w:r>
            <w:r w:rsidRPr="006A5F24">
              <w:rPr>
                <w:sz w:val="26"/>
                <w:szCs w:val="26"/>
              </w:rPr>
              <w:fldChar w:fldCharType="separate"/>
            </w:r>
            <w:r w:rsidRPr="006A5F24">
              <w:rPr>
                <w:sz w:val="26"/>
                <w:szCs w:val="26"/>
              </w:rPr>
              <w:fldChar w:fldCharType="end"/>
            </w:r>
            <w:r w:rsidR="00A2330E" w:rsidRPr="00E4215A">
              <w:rPr>
                <w:sz w:val="26"/>
                <w:szCs w:val="26"/>
                <w:lang w:val="vi-VN"/>
              </w:rPr>
              <w:t xml:space="preserve"> Không</w:t>
            </w:r>
          </w:p>
          <w:p w14:paraId="4DE744A8" w14:textId="77777777" w:rsidR="006A5F24" w:rsidRPr="00E4215A" w:rsidRDefault="006339F0" w:rsidP="009F2F03">
            <w:pPr>
              <w:spacing w:before="60" w:line="360" w:lineRule="auto"/>
              <w:rPr>
                <w:bCs/>
                <w:sz w:val="26"/>
                <w:szCs w:val="26"/>
                <w:lang w:val="vi-VN"/>
              </w:rPr>
            </w:pPr>
            <w:r w:rsidRPr="006A5F24">
              <w:rPr>
                <w:sz w:val="26"/>
                <w:szCs w:val="26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2330E" w:rsidRPr="00E4215A">
              <w:rPr>
                <w:sz w:val="26"/>
                <w:szCs w:val="26"/>
                <w:lang w:val="vi-VN"/>
              </w:rPr>
              <w:instrText xml:space="preserve"> FORMCHECKBOX </w:instrText>
            </w:r>
            <w:r w:rsidRPr="006A5F24">
              <w:rPr>
                <w:sz w:val="26"/>
                <w:szCs w:val="26"/>
              </w:rPr>
            </w:r>
            <w:r w:rsidRPr="006A5F24">
              <w:rPr>
                <w:sz w:val="26"/>
                <w:szCs w:val="26"/>
              </w:rPr>
              <w:fldChar w:fldCharType="separate"/>
            </w:r>
            <w:r w:rsidRPr="006A5F24">
              <w:rPr>
                <w:sz w:val="26"/>
                <w:szCs w:val="26"/>
              </w:rPr>
              <w:fldChar w:fldCharType="end"/>
            </w:r>
            <w:r w:rsidR="00A2330E" w:rsidRPr="00E4215A">
              <w:rPr>
                <w:sz w:val="26"/>
                <w:szCs w:val="26"/>
                <w:lang w:val="vi-VN"/>
              </w:rPr>
              <w:t xml:space="preserve"> không thể đánh giá</w:t>
            </w:r>
          </w:p>
        </w:tc>
      </w:tr>
      <w:tr w:rsidR="00A2330E" w:rsidRPr="00E4215A" w14:paraId="2C9404B1" w14:textId="77777777" w:rsidTr="009F2F03">
        <w:trPr>
          <w:jc w:val="center"/>
        </w:trPr>
        <w:tc>
          <w:tcPr>
            <w:tcW w:w="558" w:type="dxa"/>
          </w:tcPr>
          <w:p w14:paraId="41968414" w14:textId="77777777" w:rsidR="00A2330E" w:rsidRDefault="00A2330E" w:rsidP="009F2F03">
            <w:pPr>
              <w:spacing w:before="60" w:line="360" w:lineRule="auto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3</w:t>
            </w:r>
          </w:p>
        </w:tc>
        <w:tc>
          <w:tcPr>
            <w:tcW w:w="6312" w:type="dxa"/>
          </w:tcPr>
          <w:p w14:paraId="4655D3FF" w14:textId="77777777" w:rsidR="00A2330E" w:rsidRDefault="00A2330E" w:rsidP="009F2F03">
            <w:pPr>
              <w:spacing w:before="60" w:line="360" w:lineRule="auto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Nghiên cứu được tiến hành trên con người?</w:t>
            </w:r>
          </w:p>
          <w:p w14:paraId="65B2CA95" w14:textId="77777777" w:rsidR="00C45372" w:rsidRPr="00E4215A" w:rsidRDefault="00A2330E" w:rsidP="009F2F03">
            <w:pPr>
              <w:spacing w:before="60" w:line="360" w:lineRule="auto"/>
              <w:rPr>
                <w:bCs/>
                <w:sz w:val="26"/>
                <w:szCs w:val="26"/>
                <w:lang w:val="vi-VN"/>
              </w:rPr>
            </w:pPr>
            <w:r>
              <w:rPr>
                <w:bCs/>
                <w:sz w:val="26"/>
                <w:szCs w:val="26"/>
              </w:rPr>
              <w:t xml:space="preserve">Nếu </w:t>
            </w:r>
            <w:r w:rsidRPr="00A2330E">
              <w:rPr>
                <w:b/>
                <w:bCs/>
                <w:sz w:val="26"/>
                <w:szCs w:val="26"/>
              </w:rPr>
              <w:t>không</w:t>
            </w:r>
            <w:r>
              <w:rPr>
                <w:bCs/>
                <w:sz w:val="26"/>
                <w:szCs w:val="26"/>
              </w:rPr>
              <w:t xml:space="preserve"> hoặc </w:t>
            </w:r>
            <w:r w:rsidRPr="00A2330E">
              <w:rPr>
                <w:b/>
                <w:bCs/>
                <w:sz w:val="26"/>
                <w:szCs w:val="26"/>
              </w:rPr>
              <w:t>không thể đánh giá</w:t>
            </w:r>
            <w:r>
              <w:rPr>
                <w:bCs/>
                <w:sz w:val="26"/>
                <w:szCs w:val="26"/>
              </w:rPr>
              <w:t xml:space="preserve"> vui lòng giải thích</w:t>
            </w:r>
            <w:r w:rsidR="007D486A">
              <w:rPr>
                <w:bCs/>
                <w:sz w:val="26"/>
                <w:szCs w:val="26"/>
              </w:rPr>
              <w:t>:</w:t>
            </w:r>
          </w:p>
        </w:tc>
        <w:tc>
          <w:tcPr>
            <w:tcW w:w="3161" w:type="dxa"/>
          </w:tcPr>
          <w:p w14:paraId="17129404" w14:textId="77777777" w:rsidR="00A2330E" w:rsidRPr="00E4215A" w:rsidRDefault="006339F0" w:rsidP="009F2F03">
            <w:pPr>
              <w:spacing w:before="60"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2330E" w:rsidRPr="00E4215A">
              <w:rPr>
                <w:sz w:val="26"/>
                <w:szCs w:val="26"/>
                <w:lang w:val="vi-VN"/>
              </w:rPr>
              <w:instrText xml:space="preserve"> FORMCHECKBOX </w:instrText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  <w:fldChar w:fldCharType="separate"/>
            </w:r>
            <w:r>
              <w:rPr>
                <w:sz w:val="26"/>
                <w:szCs w:val="26"/>
              </w:rPr>
              <w:fldChar w:fldCharType="end"/>
            </w:r>
            <w:r w:rsidR="00A2330E" w:rsidRPr="00E4215A">
              <w:rPr>
                <w:sz w:val="26"/>
                <w:szCs w:val="26"/>
                <w:lang w:val="vi-VN"/>
              </w:rPr>
              <w:t xml:space="preserve"> Có   </w:t>
            </w:r>
            <w:r w:rsidRPr="006A5F24">
              <w:rPr>
                <w:sz w:val="26"/>
                <w:szCs w:val="26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2330E" w:rsidRPr="00E4215A">
              <w:rPr>
                <w:sz w:val="26"/>
                <w:szCs w:val="26"/>
                <w:lang w:val="vi-VN"/>
              </w:rPr>
              <w:instrText xml:space="preserve"> FORMCHECKBOX </w:instrText>
            </w:r>
            <w:r w:rsidRPr="006A5F24">
              <w:rPr>
                <w:sz w:val="26"/>
                <w:szCs w:val="26"/>
              </w:rPr>
            </w:r>
            <w:r w:rsidRPr="006A5F24">
              <w:rPr>
                <w:sz w:val="26"/>
                <w:szCs w:val="26"/>
              </w:rPr>
              <w:fldChar w:fldCharType="separate"/>
            </w:r>
            <w:r w:rsidRPr="006A5F24">
              <w:rPr>
                <w:sz w:val="26"/>
                <w:szCs w:val="26"/>
              </w:rPr>
              <w:fldChar w:fldCharType="end"/>
            </w:r>
            <w:r w:rsidR="00A2330E" w:rsidRPr="00E4215A">
              <w:rPr>
                <w:sz w:val="26"/>
                <w:szCs w:val="26"/>
                <w:lang w:val="vi-VN"/>
              </w:rPr>
              <w:t xml:space="preserve"> Không</w:t>
            </w:r>
          </w:p>
          <w:p w14:paraId="3EC527C8" w14:textId="77777777" w:rsidR="00A2330E" w:rsidRPr="00E4215A" w:rsidRDefault="006339F0" w:rsidP="009F2F03">
            <w:pPr>
              <w:spacing w:before="60" w:line="360" w:lineRule="auto"/>
              <w:rPr>
                <w:sz w:val="26"/>
                <w:szCs w:val="26"/>
                <w:lang w:val="vi-VN"/>
              </w:rPr>
            </w:pPr>
            <w:r w:rsidRPr="006A5F24">
              <w:rPr>
                <w:sz w:val="26"/>
                <w:szCs w:val="26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2330E" w:rsidRPr="00E4215A">
              <w:rPr>
                <w:sz w:val="26"/>
                <w:szCs w:val="26"/>
                <w:lang w:val="vi-VN"/>
              </w:rPr>
              <w:instrText xml:space="preserve"> FORMCHECKBOX </w:instrText>
            </w:r>
            <w:r w:rsidRPr="006A5F24">
              <w:rPr>
                <w:sz w:val="26"/>
                <w:szCs w:val="26"/>
              </w:rPr>
            </w:r>
            <w:r w:rsidRPr="006A5F24">
              <w:rPr>
                <w:sz w:val="26"/>
                <w:szCs w:val="26"/>
              </w:rPr>
              <w:fldChar w:fldCharType="separate"/>
            </w:r>
            <w:r w:rsidRPr="006A5F24">
              <w:rPr>
                <w:sz w:val="26"/>
                <w:szCs w:val="26"/>
              </w:rPr>
              <w:fldChar w:fldCharType="end"/>
            </w:r>
            <w:r w:rsidR="00A2330E" w:rsidRPr="00E4215A">
              <w:rPr>
                <w:sz w:val="26"/>
                <w:szCs w:val="26"/>
                <w:lang w:val="vi-VN"/>
              </w:rPr>
              <w:t xml:space="preserve"> không thể đánh giá</w:t>
            </w:r>
          </w:p>
        </w:tc>
      </w:tr>
      <w:tr w:rsidR="00A2330E" w:rsidRPr="00E4215A" w14:paraId="5303E858" w14:textId="77777777" w:rsidTr="009F2F03">
        <w:trPr>
          <w:jc w:val="center"/>
        </w:trPr>
        <w:tc>
          <w:tcPr>
            <w:tcW w:w="558" w:type="dxa"/>
          </w:tcPr>
          <w:p w14:paraId="4584B665" w14:textId="77777777" w:rsidR="00A2330E" w:rsidRDefault="00A2330E" w:rsidP="009F2F03">
            <w:pPr>
              <w:spacing w:before="60" w:line="360" w:lineRule="auto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4</w:t>
            </w:r>
          </w:p>
        </w:tc>
        <w:tc>
          <w:tcPr>
            <w:tcW w:w="6312" w:type="dxa"/>
          </w:tcPr>
          <w:p w14:paraId="0F560E18" w14:textId="77777777" w:rsidR="00A2330E" w:rsidRDefault="00A2330E" w:rsidP="009F2F03">
            <w:pPr>
              <w:spacing w:before="60" w:line="360" w:lineRule="auto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 xml:space="preserve">Nghiên cứu có sự tham gia của </w:t>
            </w:r>
            <w:r w:rsidR="007D486A">
              <w:rPr>
                <w:bCs/>
                <w:sz w:val="26"/>
                <w:szCs w:val="26"/>
              </w:rPr>
              <w:t>người</w:t>
            </w:r>
            <w:r>
              <w:rPr>
                <w:bCs/>
                <w:sz w:val="26"/>
                <w:szCs w:val="26"/>
              </w:rPr>
              <w:t xml:space="preserve"> </w:t>
            </w:r>
            <w:r w:rsidR="007D486A">
              <w:rPr>
                <w:bCs/>
                <w:sz w:val="26"/>
                <w:szCs w:val="26"/>
              </w:rPr>
              <w:t xml:space="preserve">trong nhóm </w:t>
            </w:r>
            <w:r>
              <w:rPr>
                <w:bCs/>
                <w:sz w:val="26"/>
                <w:szCs w:val="26"/>
              </w:rPr>
              <w:t>dễ t</w:t>
            </w:r>
            <w:r w:rsidR="00F55241">
              <w:rPr>
                <w:bCs/>
                <w:sz w:val="26"/>
                <w:szCs w:val="26"/>
              </w:rPr>
              <w:t>ổ</w:t>
            </w:r>
            <w:r>
              <w:rPr>
                <w:bCs/>
                <w:sz w:val="26"/>
                <w:szCs w:val="26"/>
              </w:rPr>
              <w:t>n thương?</w:t>
            </w:r>
          </w:p>
          <w:p w14:paraId="73677A8B" w14:textId="77777777" w:rsidR="00E4215A" w:rsidRPr="00E4215A" w:rsidRDefault="00A2330E" w:rsidP="009F2F03">
            <w:pPr>
              <w:spacing w:before="60" w:line="360" w:lineRule="auto"/>
              <w:rPr>
                <w:bCs/>
                <w:sz w:val="26"/>
                <w:szCs w:val="26"/>
                <w:lang w:val="vi-VN"/>
              </w:rPr>
            </w:pPr>
            <w:r>
              <w:rPr>
                <w:bCs/>
                <w:sz w:val="26"/>
                <w:szCs w:val="26"/>
              </w:rPr>
              <w:t xml:space="preserve">Nếu </w:t>
            </w:r>
            <w:r w:rsidRPr="00A2330E">
              <w:rPr>
                <w:b/>
                <w:bCs/>
                <w:sz w:val="26"/>
                <w:szCs w:val="26"/>
              </w:rPr>
              <w:t>không</w:t>
            </w:r>
            <w:r>
              <w:rPr>
                <w:bCs/>
                <w:sz w:val="26"/>
                <w:szCs w:val="26"/>
              </w:rPr>
              <w:t xml:space="preserve"> hoặc </w:t>
            </w:r>
            <w:r w:rsidRPr="00A2330E">
              <w:rPr>
                <w:b/>
                <w:bCs/>
                <w:sz w:val="26"/>
                <w:szCs w:val="26"/>
              </w:rPr>
              <w:t>không thể đánh giá</w:t>
            </w:r>
            <w:r>
              <w:rPr>
                <w:bCs/>
                <w:sz w:val="26"/>
                <w:szCs w:val="26"/>
              </w:rPr>
              <w:t xml:space="preserve"> vui lòng giải thích</w:t>
            </w:r>
            <w:r w:rsidR="007D486A">
              <w:rPr>
                <w:bCs/>
                <w:sz w:val="26"/>
                <w:szCs w:val="26"/>
              </w:rPr>
              <w:t>:</w:t>
            </w:r>
          </w:p>
        </w:tc>
        <w:tc>
          <w:tcPr>
            <w:tcW w:w="3161" w:type="dxa"/>
          </w:tcPr>
          <w:p w14:paraId="63D51FCE" w14:textId="77777777" w:rsidR="00A2330E" w:rsidRPr="00E4215A" w:rsidRDefault="006339F0" w:rsidP="009F2F03">
            <w:pPr>
              <w:spacing w:before="60"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2330E" w:rsidRPr="00E4215A">
              <w:rPr>
                <w:sz w:val="26"/>
                <w:szCs w:val="26"/>
                <w:lang w:val="vi-VN"/>
              </w:rPr>
              <w:instrText xml:space="preserve"> FORMCHECKBOX </w:instrText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  <w:fldChar w:fldCharType="separate"/>
            </w:r>
            <w:r>
              <w:rPr>
                <w:sz w:val="26"/>
                <w:szCs w:val="26"/>
              </w:rPr>
              <w:fldChar w:fldCharType="end"/>
            </w:r>
            <w:r w:rsidR="00A2330E" w:rsidRPr="00E4215A">
              <w:rPr>
                <w:sz w:val="26"/>
                <w:szCs w:val="26"/>
                <w:lang w:val="vi-VN"/>
              </w:rPr>
              <w:t xml:space="preserve"> Có   </w:t>
            </w:r>
            <w:r w:rsidRPr="006A5F24">
              <w:rPr>
                <w:sz w:val="26"/>
                <w:szCs w:val="26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2330E" w:rsidRPr="00E4215A">
              <w:rPr>
                <w:sz w:val="26"/>
                <w:szCs w:val="26"/>
                <w:lang w:val="vi-VN"/>
              </w:rPr>
              <w:instrText xml:space="preserve"> FORMCHECKBOX </w:instrText>
            </w:r>
            <w:r w:rsidRPr="006A5F24">
              <w:rPr>
                <w:sz w:val="26"/>
                <w:szCs w:val="26"/>
              </w:rPr>
            </w:r>
            <w:r w:rsidRPr="006A5F24">
              <w:rPr>
                <w:sz w:val="26"/>
                <w:szCs w:val="26"/>
              </w:rPr>
              <w:fldChar w:fldCharType="separate"/>
            </w:r>
            <w:r w:rsidRPr="006A5F24">
              <w:rPr>
                <w:sz w:val="26"/>
                <w:szCs w:val="26"/>
              </w:rPr>
              <w:fldChar w:fldCharType="end"/>
            </w:r>
            <w:r w:rsidR="00A2330E" w:rsidRPr="00E4215A">
              <w:rPr>
                <w:sz w:val="26"/>
                <w:szCs w:val="26"/>
                <w:lang w:val="vi-VN"/>
              </w:rPr>
              <w:t xml:space="preserve"> Không</w:t>
            </w:r>
          </w:p>
          <w:p w14:paraId="0231FEAD" w14:textId="77777777" w:rsidR="00A2330E" w:rsidRPr="00E4215A" w:rsidRDefault="006339F0" w:rsidP="009F2F03">
            <w:pPr>
              <w:spacing w:before="60" w:line="360" w:lineRule="auto"/>
              <w:rPr>
                <w:sz w:val="26"/>
                <w:szCs w:val="26"/>
                <w:lang w:val="vi-VN"/>
              </w:rPr>
            </w:pPr>
            <w:r w:rsidRPr="006A5F24">
              <w:rPr>
                <w:sz w:val="26"/>
                <w:szCs w:val="26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2330E" w:rsidRPr="00E4215A">
              <w:rPr>
                <w:sz w:val="26"/>
                <w:szCs w:val="26"/>
                <w:lang w:val="vi-VN"/>
              </w:rPr>
              <w:instrText xml:space="preserve"> FORMCHECKBOX </w:instrText>
            </w:r>
            <w:r w:rsidRPr="006A5F24">
              <w:rPr>
                <w:sz w:val="26"/>
                <w:szCs w:val="26"/>
              </w:rPr>
            </w:r>
            <w:r w:rsidRPr="006A5F24">
              <w:rPr>
                <w:sz w:val="26"/>
                <w:szCs w:val="26"/>
              </w:rPr>
              <w:fldChar w:fldCharType="separate"/>
            </w:r>
            <w:r w:rsidRPr="006A5F24">
              <w:rPr>
                <w:sz w:val="26"/>
                <w:szCs w:val="26"/>
              </w:rPr>
              <w:fldChar w:fldCharType="end"/>
            </w:r>
            <w:r w:rsidR="00A2330E" w:rsidRPr="00E4215A">
              <w:rPr>
                <w:sz w:val="26"/>
                <w:szCs w:val="26"/>
                <w:lang w:val="vi-VN"/>
              </w:rPr>
              <w:t xml:space="preserve"> không thể đánh giá</w:t>
            </w:r>
          </w:p>
        </w:tc>
      </w:tr>
      <w:tr w:rsidR="007D486A" w:rsidRPr="006A5F24" w14:paraId="0A165497" w14:textId="77777777" w:rsidTr="009F2F03">
        <w:trPr>
          <w:jc w:val="center"/>
        </w:trPr>
        <w:tc>
          <w:tcPr>
            <w:tcW w:w="558" w:type="dxa"/>
          </w:tcPr>
          <w:p w14:paraId="57F56C55" w14:textId="77777777" w:rsidR="007D486A" w:rsidRDefault="007D486A" w:rsidP="009F2F03">
            <w:pPr>
              <w:spacing w:before="60" w:line="360" w:lineRule="auto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lastRenderedPageBreak/>
              <w:t>5</w:t>
            </w:r>
          </w:p>
        </w:tc>
        <w:tc>
          <w:tcPr>
            <w:tcW w:w="6312" w:type="dxa"/>
          </w:tcPr>
          <w:p w14:paraId="7D49ED17" w14:textId="77777777" w:rsidR="007D486A" w:rsidRDefault="007D486A" w:rsidP="009F2F03">
            <w:pPr>
              <w:spacing w:before="60" w:line="360" w:lineRule="auto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 xml:space="preserve">Nghiên cứu có cơ chế thích hợp để bảo vệ cá nhân trong nhóm dễ tổn thương hay không? </w:t>
            </w:r>
          </w:p>
          <w:p w14:paraId="181980FF" w14:textId="77777777" w:rsidR="00C45372" w:rsidRPr="009F2F03" w:rsidRDefault="007D486A" w:rsidP="009F2F03">
            <w:pPr>
              <w:spacing w:before="60" w:line="360" w:lineRule="auto"/>
              <w:rPr>
                <w:bCs/>
                <w:sz w:val="26"/>
                <w:szCs w:val="26"/>
                <w:lang w:val="vi-VN"/>
              </w:rPr>
            </w:pPr>
            <w:r>
              <w:rPr>
                <w:bCs/>
                <w:sz w:val="26"/>
                <w:szCs w:val="26"/>
              </w:rPr>
              <w:t xml:space="preserve">Nếu </w:t>
            </w:r>
            <w:r w:rsidRPr="00A2330E">
              <w:rPr>
                <w:b/>
                <w:bCs/>
                <w:sz w:val="26"/>
                <w:szCs w:val="26"/>
              </w:rPr>
              <w:t>không</w:t>
            </w:r>
            <w:r>
              <w:rPr>
                <w:bCs/>
                <w:sz w:val="26"/>
                <w:szCs w:val="26"/>
              </w:rPr>
              <w:t xml:space="preserve"> hoặc </w:t>
            </w:r>
            <w:r w:rsidRPr="00A2330E">
              <w:rPr>
                <w:b/>
                <w:bCs/>
                <w:sz w:val="26"/>
                <w:szCs w:val="26"/>
              </w:rPr>
              <w:t>không thể đánh giá</w:t>
            </w:r>
            <w:r>
              <w:rPr>
                <w:bCs/>
                <w:sz w:val="26"/>
                <w:szCs w:val="26"/>
              </w:rPr>
              <w:t xml:space="preserve"> vui lòng giải thích:</w:t>
            </w:r>
          </w:p>
        </w:tc>
        <w:tc>
          <w:tcPr>
            <w:tcW w:w="3161" w:type="dxa"/>
          </w:tcPr>
          <w:p w14:paraId="25767102" w14:textId="77777777" w:rsidR="007D486A" w:rsidRDefault="006339F0" w:rsidP="009F2F03">
            <w:pPr>
              <w:spacing w:before="60"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D486A">
              <w:rPr>
                <w:sz w:val="26"/>
                <w:szCs w:val="26"/>
              </w:rPr>
              <w:instrText xml:space="preserve"> FORMCHECKBOX </w:instrText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  <w:fldChar w:fldCharType="separate"/>
            </w:r>
            <w:r>
              <w:rPr>
                <w:sz w:val="26"/>
                <w:szCs w:val="26"/>
              </w:rPr>
              <w:fldChar w:fldCharType="end"/>
            </w:r>
            <w:r w:rsidR="007D486A">
              <w:rPr>
                <w:sz w:val="26"/>
                <w:szCs w:val="26"/>
              </w:rPr>
              <w:t xml:space="preserve"> Có   </w:t>
            </w:r>
            <w:r w:rsidRPr="006A5F24">
              <w:rPr>
                <w:sz w:val="26"/>
                <w:szCs w:val="26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D486A" w:rsidRPr="006A5F24">
              <w:rPr>
                <w:sz w:val="26"/>
                <w:szCs w:val="26"/>
              </w:rPr>
              <w:instrText xml:space="preserve"> FORMCHECKBOX </w:instrText>
            </w:r>
            <w:r w:rsidRPr="006A5F24">
              <w:rPr>
                <w:sz w:val="26"/>
                <w:szCs w:val="26"/>
              </w:rPr>
            </w:r>
            <w:r w:rsidRPr="006A5F24">
              <w:rPr>
                <w:sz w:val="26"/>
                <w:szCs w:val="26"/>
              </w:rPr>
              <w:fldChar w:fldCharType="separate"/>
            </w:r>
            <w:r w:rsidRPr="006A5F24">
              <w:rPr>
                <w:sz w:val="26"/>
                <w:szCs w:val="26"/>
              </w:rPr>
              <w:fldChar w:fldCharType="end"/>
            </w:r>
            <w:r w:rsidR="007D486A">
              <w:rPr>
                <w:sz w:val="26"/>
                <w:szCs w:val="26"/>
              </w:rPr>
              <w:t xml:space="preserve"> Không</w:t>
            </w:r>
          </w:p>
          <w:p w14:paraId="4BDA204F" w14:textId="77777777" w:rsidR="007D486A" w:rsidRDefault="006339F0" w:rsidP="009F2F03">
            <w:pPr>
              <w:spacing w:before="60" w:line="360" w:lineRule="auto"/>
              <w:rPr>
                <w:sz w:val="26"/>
                <w:szCs w:val="26"/>
              </w:rPr>
            </w:pPr>
            <w:r w:rsidRPr="006A5F24">
              <w:rPr>
                <w:sz w:val="26"/>
                <w:szCs w:val="26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D486A" w:rsidRPr="006A5F24">
              <w:rPr>
                <w:sz w:val="26"/>
                <w:szCs w:val="26"/>
              </w:rPr>
              <w:instrText xml:space="preserve"> FORMCHECKBOX </w:instrText>
            </w:r>
            <w:r w:rsidRPr="006A5F24">
              <w:rPr>
                <w:sz w:val="26"/>
                <w:szCs w:val="26"/>
              </w:rPr>
            </w:r>
            <w:r w:rsidRPr="006A5F24">
              <w:rPr>
                <w:sz w:val="26"/>
                <w:szCs w:val="26"/>
              </w:rPr>
              <w:fldChar w:fldCharType="separate"/>
            </w:r>
            <w:r w:rsidRPr="006A5F24">
              <w:rPr>
                <w:sz w:val="26"/>
                <w:szCs w:val="26"/>
              </w:rPr>
              <w:fldChar w:fldCharType="end"/>
            </w:r>
            <w:r w:rsidR="007D486A">
              <w:rPr>
                <w:sz w:val="26"/>
                <w:szCs w:val="26"/>
              </w:rPr>
              <w:t xml:space="preserve"> không thể đánh giá</w:t>
            </w:r>
          </w:p>
        </w:tc>
      </w:tr>
      <w:tr w:rsidR="007D486A" w:rsidRPr="006A5F24" w14:paraId="2487F9B6" w14:textId="77777777" w:rsidTr="009F2F03">
        <w:trPr>
          <w:jc w:val="center"/>
        </w:trPr>
        <w:tc>
          <w:tcPr>
            <w:tcW w:w="558" w:type="dxa"/>
          </w:tcPr>
          <w:p w14:paraId="15B7C8D3" w14:textId="77777777" w:rsidR="007D486A" w:rsidRDefault="007D486A" w:rsidP="009F2F03">
            <w:pPr>
              <w:spacing w:before="60" w:line="360" w:lineRule="auto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6</w:t>
            </w:r>
          </w:p>
        </w:tc>
        <w:tc>
          <w:tcPr>
            <w:tcW w:w="6312" w:type="dxa"/>
          </w:tcPr>
          <w:p w14:paraId="46A00152" w14:textId="77777777" w:rsidR="008C3BEE" w:rsidRPr="009F2F03" w:rsidRDefault="007D486A" w:rsidP="009F2F03">
            <w:pPr>
              <w:spacing w:before="60" w:line="360" w:lineRule="auto"/>
              <w:rPr>
                <w:bCs/>
                <w:sz w:val="26"/>
                <w:szCs w:val="26"/>
                <w:lang w:val="vi-VN"/>
              </w:rPr>
            </w:pPr>
            <w:r>
              <w:rPr>
                <w:bCs/>
                <w:sz w:val="26"/>
                <w:szCs w:val="26"/>
              </w:rPr>
              <w:t>Những rủi ro có thể x</w:t>
            </w:r>
            <w:r w:rsidR="007E5327">
              <w:rPr>
                <w:bCs/>
                <w:sz w:val="26"/>
                <w:szCs w:val="26"/>
              </w:rPr>
              <w:t>ả</w:t>
            </w:r>
            <w:r>
              <w:rPr>
                <w:bCs/>
                <w:sz w:val="26"/>
                <w:szCs w:val="26"/>
              </w:rPr>
              <w:t>y ra của nghiên cứu?</w:t>
            </w:r>
          </w:p>
        </w:tc>
        <w:tc>
          <w:tcPr>
            <w:tcW w:w="3161" w:type="dxa"/>
          </w:tcPr>
          <w:p w14:paraId="035F8940" w14:textId="77777777" w:rsidR="007D486A" w:rsidRDefault="006339F0" w:rsidP="009F2F03">
            <w:pPr>
              <w:spacing w:before="60"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D486A">
              <w:rPr>
                <w:sz w:val="26"/>
                <w:szCs w:val="26"/>
              </w:rPr>
              <w:instrText xml:space="preserve"> FORMCHECKBOX </w:instrText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  <w:fldChar w:fldCharType="separate"/>
            </w:r>
            <w:r>
              <w:rPr>
                <w:sz w:val="26"/>
                <w:szCs w:val="26"/>
              </w:rPr>
              <w:fldChar w:fldCharType="end"/>
            </w:r>
            <w:r w:rsidR="007D486A">
              <w:rPr>
                <w:sz w:val="26"/>
                <w:szCs w:val="26"/>
              </w:rPr>
              <w:t xml:space="preserve"> Không có  </w:t>
            </w:r>
            <w:r w:rsidRPr="006A5F24">
              <w:rPr>
                <w:sz w:val="26"/>
                <w:szCs w:val="26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D486A" w:rsidRPr="006A5F24">
              <w:rPr>
                <w:sz w:val="26"/>
                <w:szCs w:val="26"/>
              </w:rPr>
              <w:instrText xml:space="preserve"> FORMCHECKBOX </w:instrText>
            </w:r>
            <w:r w:rsidRPr="006A5F24">
              <w:rPr>
                <w:sz w:val="26"/>
                <w:szCs w:val="26"/>
              </w:rPr>
            </w:r>
            <w:r w:rsidRPr="006A5F24">
              <w:rPr>
                <w:sz w:val="26"/>
                <w:szCs w:val="26"/>
              </w:rPr>
              <w:fldChar w:fldCharType="separate"/>
            </w:r>
            <w:r w:rsidRPr="006A5F24">
              <w:rPr>
                <w:sz w:val="26"/>
                <w:szCs w:val="26"/>
              </w:rPr>
              <w:fldChar w:fldCharType="end"/>
            </w:r>
            <w:r w:rsidR="007D486A">
              <w:rPr>
                <w:sz w:val="26"/>
                <w:szCs w:val="26"/>
              </w:rPr>
              <w:t xml:space="preserve"> Ít </w:t>
            </w:r>
          </w:p>
          <w:p w14:paraId="0321034B" w14:textId="77777777" w:rsidR="007D486A" w:rsidRDefault="006339F0" w:rsidP="009F2F03">
            <w:pPr>
              <w:spacing w:before="60" w:line="360" w:lineRule="auto"/>
              <w:rPr>
                <w:sz w:val="26"/>
                <w:szCs w:val="26"/>
              </w:rPr>
            </w:pPr>
            <w:r w:rsidRPr="006A5F24">
              <w:rPr>
                <w:sz w:val="26"/>
                <w:szCs w:val="26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D486A" w:rsidRPr="006A5F24">
              <w:rPr>
                <w:sz w:val="26"/>
                <w:szCs w:val="26"/>
              </w:rPr>
              <w:instrText xml:space="preserve"> FORMCHECKBOX </w:instrText>
            </w:r>
            <w:r w:rsidRPr="006A5F24">
              <w:rPr>
                <w:sz w:val="26"/>
                <w:szCs w:val="26"/>
              </w:rPr>
            </w:r>
            <w:r w:rsidRPr="006A5F24">
              <w:rPr>
                <w:sz w:val="26"/>
                <w:szCs w:val="26"/>
              </w:rPr>
              <w:fldChar w:fldCharType="separate"/>
            </w:r>
            <w:r w:rsidRPr="006A5F24">
              <w:rPr>
                <w:sz w:val="26"/>
                <w:szCs w:val="26"/>
              </w:rPr>
              <w:fldChar w:fldCharType="end"/>
            </w:r>
            <w:r w:rsidR="007D486A">
              <w:rPr>
                <w:sz w:val="26"/>
                <w:szCs w:val="26"/>
              </w:rPr>
              <w:t xml:space="preserve"> Nhiều</w:t>
            </w:r>
          </w:p>
        </w:tc>
      </w:tr>
      <w:tr w:rsidR="006813C1" w:rsidRPr="006A5F24" w14:paraId="3D3BE295" w14:textId="77777777" w:rsidTr="009F2F03">
        <w:trPr>
          <w:jc w:val="center"/>
        </w:trPr>
        <w:tc>
          <w:tcPr>
            <w:tcW w:w="558" w:type="dxa"/>
          </w:tcPr>
          <w:p w14:paraId="0F838E12" w14:textId="77777777" w:rsidR="006813C1" w:rsidRDefault="006813C1" w:rsidP="009F2F03">
            <w:pPr>
              <w:spacing w:before="60" w:line="360" w:lineRule="auto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7</w:t>
            </w:r>
          </w:p>
        </w:tc>
        <w:tc>
          <w:tcPr>
            <w:tcW w:w="6312" w:type="dxa"/>
          </w:tcPr>
          <w:p w14:paraId="44EDEF94" w14:textId="77777777" w:rsidR="006813C1" w:rsidRPr="009F2F03" w:rsidRDefault="006813C1" w:rsidP="009F2F03">
            <w:pPr>
              <w:spacing w:before="60" w:line="360" w:lineRule="auto"/>
              <w:rPr>
                <w:bCs/>
                <w:spacing w:val="-6"/>
                <w:sz w:val="26"/>
                <w:szCs w:val="26"/>
              </w:rPr>
            </w:pPr>
            <w:r w:rsidRPr="009F2F03">
              <w:rPr>
                <w:bCs/>
                <w:spacing w:val="-6"/>
                <w:sz w:val="26"/>
                <w:szCs w:val="26"/>
              </w:rPr>
              <w:t>Nghiên cứu có cân bằng giữa các lợi ích và rủi ro hay không?</w:t>
            </w:r>
          </w:p>
          <w:p w14:paraId="770CCC97" w14:textId="77777777" w:rsidR="006813C1" w:rsidRPr="009F2F03" w:rsidRDefault="006813C1" w:rsidP="009F2F03">
            <w:pPr>
              <w:spacing w:before="60" w:line="360" w:lineRule="auto"/>
              <w:rPr>
                <w:bCs/>
                <w:sz w:val="26"/>
                <w:szCs w:val="26"/>
                <w:lang w:val="vi-VN"/>
              </w:rPr>
            </w:pPr>
            <w:r>
              <w:rPr>
                <w:bCs/>
                <w:sz w:val="26"/>
                <w:szCs w:val="26"/>
              </w:rPr>
              <w:t xml:space="preserve">Nếu </w:t>
            </w:r>
            <w:r w:rsidRPr="00A2330E">
              <w:rPr>
                <w:b/>
                <w:bCs/>
                <w:sz w:val="26"/>
                <w:szCs w:val="26"/>
              </w:rPr>
              <w:t>không</w:t>
            </w:r>
            <w:r>
              <w:rPr>
                <w:bCs/>
                <w:sz w:val="26"/>
                <w:szCs w:val="26"/>
              </w:rPr>
              <w:t xml:space="preserve"> vui lòng giải thích:</w:t>
            </w:r>
          </w:p>
        </w:tc>
        <w:tc>
          <w:tcPr>
            <w:tcW w:w="3161" w:type="dxa"/>
          </w:tcPr>
          <w:p w14:paraId="4111B62A" w14:textId="77777777" w:rsidR="006813C1" w:rsidRDefault="006339F0" w:rsidP="009F2F03">
            <w:pPr>
              <w:spacing w:before="60"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6813C1">
              <w:rPr>
                <w:sz w:val="26"/>
                <w:szCs w:val="26"/>
              </w:rPr>
              <w:instrText xml:space="preserve"> FORMCHECKBOX </w:instrText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  <w:fldChar w:fldCharType="separate"/>
            </w:r>
            <w:r>
              <w:rPr>
                <w:sz w:val="26"/>
                <w:szCs w:val="26"/>
              </w:rPr>
              <w:fldChar w:fldCharType="end"/>
            </w:r>
            <w:r w:rsidR="006813C1">
              <w:rPr>
                <w:sz w:val="26"/>
                <w:szCs w:val="26"/>
              </w:rPr>
              <w:t xml:space="preserve"> Có     </w:t>
            </w:r>
            <w:r w:rsidRPr="006A5F24">
              <w:rPr>
                <w:sz w:val="26"/>
                <w:szCs w:val="26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6813C1" w:rsidRPr="006A5F24">
              <w:rPr>
                <w:sz w:val="26"/>
                <w:szCs w:val="26"/>
              </w:rPr>
              <w:instrText xml:space="preserve"> FORMCHECKBOX </w:instrText>
            </w:r>
            <w:r w:rsidRPr="006A5F24">
              <w:rPr>
                <w:sz w:val="26"/>
                <w:szCs w:val="26"/>
              </w:rPr>
            </w:r>
            <w:r w:rsidRPr="006A5F24">
              <w:rPr>
                <w:sz w:val="26"/>
                <w:szCs w:val="26"/>
              </w:rPr>
              <w:fldChar w:fldCharType="separate"/>
            </w:r>
            <w:r w:rsidRPr="006A5F24">
              <w:rPr>
                <w:sz w:val="26"/>
                <w:szCs w:val="26"/>
              </w:rPr>
              <w:fldChar w:fldCharType="end"/>
            </w:r>
            <w:r w:rsidR="006813C1">
              <w:rPr>
                <w:sz w:val="26"/>
                <w:szCs w:val="26"/>
              </w:rPr>
              <w:t xml:space="preserve"> Không</w:t>
            </w:r>
          </w:p>
          <w:p w14:paraId="5F864618" w14:textId="77777777" w:rsidR="006813C1" w:rsidRDefault="006813C1" w:rsidP="009F2F03">
            <w:pPr>
              <w:spacing w:before="60" w:line="360" w:lineRule="auto"/>
              <w:rPr>
                <w:sz w:val="26"/>
                <w:szCs w:val="26"/>
              </w:rPr>
            </w:pPr>
          </w:p>
        </w:tc>
      </w:tr>
      <w:tr w:rsidR="006813C1" w:rsidRPr="00E4215A" w14:paraId="19AEEC05" w14:textId="77777777" w:rsidTr="009F2F03">
        <w:trPr>
          <w:jc w:val="center"/>
        </w:trPr>
        <w:tc>
          <w:tcPr>
            <w:tcW w:w="558" w:type="dxa"/>
          </w:tcPr>
          <w:p w14:paraId="3D703C21" w14:textId="77777777" w:rsidR="006813C1" w:rsidRDefault="006813C1" w:rsidP="009F2F03">
            <w:pPr>
              <w:spacing w:before="60" w:line="360" w:lineRule="auto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8</w:t>
            </w:r>
          </w:p>
        </w:tc>
        <w:tc>
          <w:tcPr>
            <w:tcW w:w="6312" w:type="dxa"/>
          </w:tcPr>
          <w:p w14:paraId="15BF9B34" w14:textId="77777777" w:rsidR="008C3BEE" w:rsidRPr="008C3BEE" w:rsidRDefault="006813C1" w:rsidP="009F2F03">
            <w:pPr>
              <w:spacing w:before="60" w:line="360" w:lineRule="auto"/>
              <w:rPr>
                <w:bCs/>
                <w:sz w:val="26"/>
                <w:szCs w:val="26"/>
                <w:lang w:val="vi-VN"/>
              </w:rPr>
            </w:pPr>
            <w:r w:rsidRPr="002C21A5">
              <w:rPr>
                <w:bCs/>
                <w:sz w:val="26"/>
                <w:szCs w:val="26"/>
              </w:rPr>
              <w:t>Nghiên cứu có cung cấp đầy đủ các thông tin cơ bản</w:t>
            </w:r>
            <w:r w:rsidR="00217E94" w:rsidRPr="002C21A5">
              <w:rPr>
                <w:bCs/>
                <w:sz w:val="26"/>
                <w:szCs w:val="26"/>
              </w:rPr>
              <w:t xml:space="preserve"> ví dụ </w:t>
            </w:r>
            <w:r w:rsidRPr="002C21A5">
              <w:rPr>
                <w:bCs/>
                <w:sz w:val="26"/>
                <w:szCs w:val="26"/>
              </w:rPr>
              <w:t xml:space="preserve">như kết quả của các nghiên cứu trước đó </w:t>
            </w:r>
            <w:r w:rsidR="009D6432" w:rsidRPr="002C21A5">
              <w:rPr>
                <w:bCs/>
                <w:sz w:val="26"/>
                <w:szCs w:val="26"/>
              </w:rPr>
              <w:t>trước khi</w:t>
            </w:r>
            <w:r w:rsidR="00217E94" w:rsidRPr="002C21A5">
              <w:rPr>
                <w:bCs/>
                <w:sz w:val="26"/>
                <w:szCs w:val="26"/>
              </w:rPr>
              <w:t xml:space="preserve"> tiến hành</w:t>
            </w:r>
            <w:r w:rsidR="009D6432" w:rsidRPr="002C21A5">
              <w:rPr>
                <w:bCs/>
                <w:sz w:val="26"/>
                <w:szCs w:val="26"/>
              </w:rPr>
              <w:t xml:space="preserve"> thử nghiệm trên con người hay không?</w:t>
            </w:r>
          </w:p>
        </w:tc>
        <w:tc>
          <w:tcPr>
            <w:tcW w:w="3161" w:type="dxa"/>
          </w:tcPr>
          <w:p w14:paraId="72B1CBDD" w14:textId="77777777" w:rsidR="009D6432" w:rsidRPr="00E4215A" w:rsidRDefault="006339F0" w:rsidP="009F2F03">
            <w:pPr>
              <w:spacing w:before="60"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D6432" w:rsidRPr="00E4215A">
              <w:rPr>
                <w:sz w:val="26"/>
                <w:szCs w:val="26"/>
                <w:lang w:val="vi-VN"/>
              </w:rPr>
              <w:instrText xml:space="preserve"> FORMCHECKBOX </w:instrText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  <w:fldChar w:fldCharType="separate"/>
            </w:r>
            <w:r>
              <w:rPr>
                <w:sz w:val="26"/>
                <w:szCs w:val="26"/>
              </w:rPr>
              <w:fldChar w:fldCharType="end"/>
            </w:r>
            <w:r w:rsidR="009D6432" w:rsidRPr="00E4215A">
              <w:rPr>
                <w:sz w:val="26"/>
                <w:szCs w:val="26"/>
                <w:lang w:val="vi-VN"/>
              </w:rPr>
              <w:t xml:space="preserve"> Có     </w:t>
            </w:r>
            <w:r w:rsidRPr="006A5F24">
              <w:rPr>
                <w:sz w:val="26"/>
                <w:szCs w:val="26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D6432" w:rsidRPr="00E4215A">
              <w:rPr>
                <w:sz w:val="26"/>
                <w:szCs w:val="26"/>
                <w:lang w:val="vi-VN"/>
              </w:rPr>
              <w:instrText xml:space="preserve"> FORMCHECKBOX </w:instrText>
            </w:r>
            <w:r w:rsidRPr="006A5F24">
              <w:rPr>
                <w:sz w:val="26"/>
                <w:szCs w:val="26"/>
              </w:rPr>
            </w:r>
            <w:r w:rsidRPr="006A5F24">
              <w:rPr>
                <w:sz w:val="26"/>
                <w:szCs w:val="26"/>
              </w:rPr>
              <w:fldChar w:fldCharType="separate"/>
            </w:r>
            <w:r w:rsidRPr="006A5F24">
              <w:rPr>
                <w:sz w:val="26"/>
                <w:szCs w:val="26"/>
              </w:rPr>
              <w:fldChar w:fldCharType="end"/>
            </w:r>
            <w:r w:rsidR="009D6432" w:rsidRPr="00E4215A">
              <w:rPr>
                <w:sz w:val="26"/>
                <w:szCs w:val="26"/>
                <w:lang w:val="vi-VN"/>
              </w:rPr>
              <w:t xml:space="preserve"> Không</w:t>
            </w:r>
          </w:p>
          <w:p w14:paraId="29E6E369" w14:textId="77777777" w:rsidR="006813C1" w:rsidRPr="00E4215A" w:rsidRDefault="006339F0" w:rsidP="009F2F03">
            <w:pPr>
              <w:spacing w:before="60" w:line="360" w:lineRule="auto"/>
              <w:rPr>
                <w:sz w:val="26"/>
                <w:szCs w:val="26"/>
                <w:lang w:val="vi-VN"/>
              </w:rPr>
            </w:pPr>
            <w:r w:rsidRPr="006A5F24">
              <w:rPr>
                <w:sz w:val="26"/>
                <w:szCs w:val="26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217E94" w:rsidRPr="00E4215A">
              <w:rPr>
                <w:sz w:val="26"/>
                <w:szCs w:val="26"/>
                <w:lang w:val="vi-VN"/>
              </w:rPr>
              <w:instrText xml:space="preserve"> FORMCHECKBOX </w:instrText>
            </w:r>
            <w:r w:rsidRPr="006A5F24">
              <w:rPr>
                <w:sz w:val="26"/>
                <w:szCs w:val="26"/>
              </w:rPr>
            </w:r>
            <w:r w:rsidRPr="006A5F24">
              <w:rPr>
                <w:sz w:val="26"/>
                <w:szCs w:val="26"/>
              </w:rPr>
              <w:fldChar w:fldCharType="separate"/>
            </w:r>
            <w:r w:rsidRPr="006A5F24">
              <w:rPr>
                <w:sz w:val="26"/>
                <w:szCs w:val="26"/>
              </w:rPr>
              <w:fldChar w:fldCharType="end"/>
            </w:r>
            <w:r w:rsidR="00217E94" w:rsidRPr="00E4215A">
              <w:rPr>
                <w:sz w:val="26"/>
                <w:szCs w:val="26"/>
                <w:lang w:val="vi-VN"/>
              </w:rPr>
              <w:t xml:space="preserve"> không thể đánh giá</w:t>
            </w:r>
          </w:p>
        </w:tc>
      </w:tr>
      <w:tr w:rsidR="009D6432" w:rsidRPr="006A5F24" w14:paraId="11790B8C" w14:textId="77777777" w:rsidTr="009F2F03">
        <w:trPr>
          <w:jc w:val="center"/>
        </w:trPr>
        <w:tc>
          <w:tcPr>
            <w:tcW w:w="558" w:type="dxa"/>
          </w:tcPr>
          <w:p w14:paraId="66A12A1F" w14:textId="77777777" w:rsidR="009D6432" w:rsidRDefault="009D6432" w:rsidP="009F2F03">
            <w:pPr>
              <w:spacing w:before="60" w:line="360" w:lineRule="auto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9</w:t>
            </w:r>
          </w:p>
        </w:tc>
        <w:tc>
          <w:tcPr>
            <w:tcW w:w="6312" w:type="dxa"/>
          </w:tcPr>
          <w:p w14:paraId="4FD9CAD7" w14:textId="77777777" w:rsidR="009D6432" w:rsidRPr="002C21A5" w:rsidRDefault="009D6432" w:rsidP="009F2F03">
            <w:pPr>
              <w:spacing w:before="60" w:line="360" w:lineRule="auto"/>
              <w:rPr>
                <w:bCs/>
                <w:sz w:val="26"/>
                <w:szCs w:val="26"/>
              </w:rPr>
            </w:pPr>
            <w:r w:rsidRPr="002C21A5">
              <w:rPr>
                <w:bCs/>
                <w:sz w:val="26"/>
                <w:szCs w:val="26"/>
              </w:rPr>
              <w:t>Các thông tin về dược và độc tính có được cung cấp đầy đủ hay không?</w:t>
            </w:r>
          </w:p>
        </w:tc>
        <w:tc>
          <w:tcPr>
            <w:tcW w:w="3161" w:type="dxa"/>
          </w:tcPr>
          <w:p w14:paraId="7147834D" w14:textId="77777777" w:rsidR="009D6432" w:rsidRDefault="006339F0" w:rsidP="009F2F03">
            <w:pPr>
              <w:spacing w:before="60"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D6432">
              <w:rPr>
                <w:sz w:val="26"/>
                <w:szCs w:val="26"/>
              </w:rPr>
              <w:instrText xml:space="preserve"> FORMCHECKBOX </w:instrText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  <w:fldChar w:fldCharType="separate"/>
            </w:r>
            <w:r>
              <w:rPr>
                <w:sz w:val="26"/>
                <w:szCs w:val="26"/>
              </w:rPr>
              <w:fldChar w:fldCharType="end"/>
            </w:r>
            <w:r w:rsidR="009D6432">
              <w:rPr>
                <w:sz w:val="26"/>
                <w:szCs w:val="26"/>
              </w:rPr>
              <w:t xml:space="preserve"> Có     </w:t>
            </w:r>
            <w:r w:rsidRPr="006A5F24">
              <w:rPr>
                <w:sz w:val="26"/>
                <w:szCs w:val="26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D6432" w:rsidRPr="006A5F24">
              <w:rPr>
                <w:sz w:val="26"/>
                <w:szCs w:val="26"/>
              </w:rPr>
              <w:instrText xml:space="preserve"> FORMCHECKBOX </w:instrText>
            </w:r>
            <w:r w:rsidRPr="006A5F24">
              <w:rPr>
                <w:sz w:val="26"/>
                <w:szCs w:val="26"/>
              </w:rPr>
            </w:r>
            <w:r w:rsidRPr="006A5F24">
              <w:rPr>
                <w:sz w:val="26"/>
                <w:szCs w:val="26"/>
              </w:rPr>
              <w:fldChar w:fldCharType="separate"/>
            </w:r>
            <w:r w:rsidRPr="006A5F24">
              <w:rPr>
                <w:sz w:val="26"/>
                <w:szCs w:val="26"/>
              </w:rPr>
              <w:fldChar w:fldCharType="end"/>
            </w:r>
            <w:r w:rsidR="009D6432">
              <w:rPr>
                <w:sz w:val="26"/>
                <w:szCs w:val="26"/>
              </w:rPr>
              <w:t xml:space="preserve"> Không</w:t>
            </w:r>
          </w:p>
          <w:p w14:paraId="5F852213" w14:textId="77777777" w:rsidR="00217E94" w:rsidRPr="00C45372" w:rsidRDefault="006339F0" w:rsidP="009F2F03">
            <w:pPr>
              <w:spacing w:before="60" w:line="360" w:lineRule="auto"/>
              <w:rPr>
                <w:sz w:val="26"/>
                <w:szCs w:val="26"/>
                <w:lang w:val="vi-VN"/>
              </w:rPr>
            </w:pPr>
            <w:r w:rsidRPr="006A5F24">
              <w:rPr>
                <w:sz w:val="26"/>
                <w:szCs w:val="26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217E94" w:rsidRPr="006A5F24">
              <w:rPr>
                <w:sz w:val="26"/>
                <w:szCs w:val="26"/>
              </w:rPr>
              <w:instrText xml:space="preserve"> FORMCHECKBOX </w:instrText>
            </w:r>
            <w:r w:rsidRPr="006A5F24">
              <w:rPr>
                <w:sz w:val="26"/>
                <w:szCs w:val="26"/>
              </w:rPr>
            </w:r>
            <w:r w:rsidRPr="006A5F24">
              <w:rPr>
                <w:sz w:val="26"/>
                <w:szCs w:val="26"/>
              </w:rPr>
              <w:fldChar w:fldCharType="separate"/>
            </w:r>
            <w:r w:rsidRPr="006A5F24">
              <w:rPr>
                <w:sz w:val="26"/>
                <w:szCs w:val="26"/>
              </w:rPr>
              <w:fldChar w:fldCharType="end"/>
            </w:r>
            <w:r w:rsidR="00217E94">
              <w:rPr>
                <w:sz w:val="26"/>
                <w:szCs w:val="26"/>
              </w:rPr>
              <w:t xml:space="preserve"> không thể đánh giá</w:t>
            </w:r>
          </w:p>
        </w:tc>
      </w:tr>
      <w:tr w:rsidR="009D6432" w:rsidRPr="006A5F24" w14:paraId="3ECE844B" w14:textId="77777777" w:rsidTr="009F2F03">
        <w:trPr>
          <w:jc w:val="center"/>
        </w:trPr>
        <w:tc>
          <w:tcPr>
            <w:tcW w:w="558" w:type="dxa"/>
          </w:tcPr>
          <w:p w14:paraId="6BBCA8C3" w14:textId="77777777" w:rsidR="009D6432" w:rsidRDefault="009D6432" w:rsidP="009F2F03">
            <w:pPr>
              <w:spacing w:before="60" w:line="360" w:lineRule="auto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10</w:t>
            </w:r>
          </w:p>
        </w:tc>
        <w:tc>
          <w:tcPr>
            <w:tcW w:w="6312" w:type="dxa"/>
          </w:tcPr>
          <w:p w14:paraId="3FA335CE" w14:textId="77777777" w:rsidR="009D6432" w:rsidRPr="00C45372" w:rsidRDefault="009D6432" w:rsidP="009F2F03">
            <w:pPr>
              <w:spacing w:before="60" w:line="360" w:lineRule="auto"/>
              <w:rPr>
                <w:bCs/>
                <w:sz w:val="26"/>
                <w:szCs w:val="26"/>
                <w:lang w:val="vi-VN"/>
              </w:rPr>
            </w:pPr>
            <w:r w:rsidRPr="009D6432">
              <w:rPr>
                <w:bCs/>
                <w:sz w:val="26"/>
                <w:szCs w:val="26"/>
              </w:rPr>
              <w:t xml:space="preserve">Giấy đồng ý tham gia nghiên cứu có </w:t>
            </w:r>
            <w:r>
              <w:rPr>
                <w:bCs/>
                <w:sz w:val="26"/>
                <w:szCs w:val="26"/>
              </w:rPr>
              <w:t xml:space="preserve">cung cấp </w:t>
            </w:r>
            <w:r w:rsidRPr="009D6432">
              <w:rPr>
                <w:bCs/>
                <w:sz w:val="26"/>
                <w:szCs w:val="26"/>
              </w:rPr>
              <w:t>đầy đủ thông tin và phù hợp với người trả lời hay không?</w:t>
            </w:r>
          </w:p>
        </w:tc>
        <w:tc>
          <w:tcPr>
            <w:tcW w:w="3161" w:type="dxa"/>
          </w:tcPr>
          <w:p w14:paraId="7353E824" w14:textId="77777777" w:rsidR="009D6432" w:rsidRDefault="006339F0" w:rsidP="009F2F03">
            <w:pPr>
              <w:spacing w:before="60"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D6432">
              <w:rPr>
                <w:sz w:val="26"/>
                <w:szCs w:val="26"/>
              </w:rPr>
              <w:instrText xml:space="preserve"> FORMCHECKBOX </w:instrText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  <w:fldChar w:fldCharType="separate"/>
            </w:r>
            <w:r>
              <w:rPr>
                <w:sz w:val="26"/>
                <w:szCs w:val="26"/>
              </w:rPr>
              <w:fldChar w:fldCharType="end"/>
            </w:r>
            <w:r w:rsidR="009D6432">
              <w:rPr>
                <w:sz w:val="26"/>
                <w:szCs w:val="26"/>
              </w:rPr>
              <w:t xml:space="preserve"> Có     </w:t>
            </w:r>
            <w:r w:rsidRPr="006A5F24">
              <w:rPr>
                <w:sz w:val="26"/>
                <w:szCs w:val="26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D6432" w:rsidRPr="006A5F24">
              <w:rPr>
                <w:sz w:val="26"/>
                <w:szCs w:val="26"/>
              </w:rPr>
              <w:instrText xml:space="preserve"> FORMCHECKBOX </w:instrText>
            </w:r>
            <w:r w:rsidRPr="006A5F24">
              <w:rPr>
                <w:sz w:val="26"/>
                <w:szCs w:val="26"/>
              </w:rPr>
            </w:r>
            <w:r w:rsidRPr="006A5F24">
              <w:rPr>
                <w:sz w:val="26"/>
                <w:szCs w:val="26"/>
              </w:rPr>
              <w:fldChar w:fldCharType="separate"/>
            </w:r>
            <w:r w:rsidRPr="006A5F24">
              <w:rPr>
                <w:sz w:val="26"/>
                <w:szCs w:val="26"/>
              </w:rPr>
              <w:fldChar w:fldCharType="end"/>
            </w:r>
            <w:r w:rsidR="009D6432">
              <w:rPr>
                <w:sz w:val="26"/>
                <w:szCs w:val="26"/>
              </w:rPr>
              <w:t xml:space="preserve"> Không</w:t>
            </w:r>
          </w:p>
          <w:p w14:paraId="74FD91C7" w14:textId="77777777" w:rsidR="009D6432" w:rsidRDefault="009D6432" w:rsidP="009F2F03">
            <w:pPr>
              <w:spacing w:before="60" w:line="360" w:lineRule="auto"/>
              <w:rPr>
                <w:sz w:val="26"/>
                <w:szCs w:val="26"/>
              </w:rPr>
            </w:pPr>
          </w:p>
        </w:tc>
      </w:tr>
      <w:tr w:rsidR="009D6432" w:rsidRPr="006A5F24" w14:paraId="2FACD2F6" w14:textId="77777777" w:rsidTr="009F2F03">
        <w:trPr>
          <w:jc w:val="center"/>
        </w:trPr>
        <w:tc>
          <w:tcPr>
            <w:tcW w:w="558" w:type="dxa"/>
          </w:tcPr>
          <w:p w14:paraId="13B5F49C" w14:textId="77777777" w:rsidR="009D6432" w:rsidRDefault="009D6432" w:rsidP="009F2F03">
            <w:pPr>
              <w:spacing w:before="60" w:line="360" w:lineRule="auto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11</w:t>
            </w:r>
          </w:p>
        </w:tc>
        <w:tc>
          <w:tcPr>
            <w:tcW w:w="6312" w:type="dxa"/>
          </w:tcPr>
          <w:p w14:paraId="4675C376" w14:textId="77777777" w:rsidR="009978F6" w:rsidRPr="00C45372" w:rsidRDefault="009978F6" w:rsidP="009F2F03">
            <w:pPr>
              <w:spacing w:before="60" w:line="360" w:lineRule="auto"/>
              <w:rPr>
                <w:bCs/>
                <w:sz w:val="26"/>
                <w:szCs w:val="26"/>
                <w:lang w:val="vi-VN"/>
              </w:rPr>
            </w:pPr>
            <w:r>
              <w:rPr>
                <w:bCs/>
                <w:sz w:val="26"/>
                <w:szCs w:val="26"/>
              </w:rPr>
              <w:t>Nghiên cứu có cho thấy việc tham gia của đối tượng nghiên cứu sẽ là hoàn toàn tự nguyện?</w:t>
            </w:r>
          </w:p>
        </w:tc>
        <w:tc>
          <w:tcPr>
            <w:tcW w:w="3161" w:type="dxa"/>
          </w:tcPr>
          <w:p w14:paraId="2ED867F3" w14:textId="77777777" w:rsidR="009978F6" w:rsidRDefault="006339F0" w:rsidP="009F2F03">
            <w:pPr>
              <w:spacing w:before="60"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978F6">
              <w:rPr>
                <w:sz w:val="26"/>
                <w:szCs w:val="26"/>
              </w:rPr>
              <w:instrText xml:space="preserve"> FORMCHECKBOX </w:instrText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  <w:fldChar w:fldCharType="separate"/>
            </w:r>
            <w:r>
              <w:rPr>
                <w:sz w:val="26"/>
                <w:szCs w:val="26"/>
              </w:rPr>
              <w:fldChar w:fldCharType="end"/>
            </w:r>
            <w:r w:rsidR="009978F6">
              <w:rPr>
                <w:sz w:val="26"/>
                <w:szCs w:val="26"/>
              </w:rPr>
              <w:t xml:space="preserve"> Có     </w:t>
            </w:r>
            <w:r w:rsidRPr="006A5F24">
              <w:rPr>
                <w:sz w:val="26"/>
                <w:szCs w:val="26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978F6" w:rsidRPr="006A5F24">
              <w:rPr>
                <w:sz w:val="26"/>
                <w:szCs w:val="26"/>
              </w:rPr>
              <w:instrText xml:space="preserve"> FORMCHECKBOX </w:instrText>
            </w:r>
            <w:r w:rsidRPr="006A5F24">
              <w:rPr>
                <w:sz w:val="26"/>
                <w:szCs w:val="26"/>
              </w:rPr>
            </w:r>
            <w:r w:rsidRPr="006A5F24">
              <w:rPr>
                <w:sz w:val="26"/>
                <w:szCs w:val="26"/>
              </w:rPr>
              <w:fldChar w:fldCharType="separate"/>
            </w:r>
            <w:r w:rsidRPr="006A5F24">
              <w:rPr>
                <w:sz w:val="26"/>
                <w:szCs w:val="26"/>
              </w:rPr>
              <w:fldChar w:fldCharType="end"/>
            </w:r>
            <w:r w:rsidR="009978F6">
              <w:rPr>
                <w:sz w:val="26"/>
                <w:szCs w:val="26"/>
              </w:rPr>
              <w:t xml:space="preserve"> Không</w:t>
            </w:r>
          </w:p>
          <w:p w14:paraId="3F18A633" w14:textId="77777777" w:rsidR="009D6432" w:rsidRDefault="009D6432" w:rsidP="009F2F03">
            <w:pPr>
              <w:spacing w:before="60" w:line="360" w:lineRule="auto"/>
              <w:rPr>
                <w:sz w:val="26"/>
                <w:szCs w:val="26"/>
              </w:rPr>
            </w:pPr>
          </w:p>
        </w:tc>
      </w:tr>
      <w:tr w:rsidR="009978F6" w:rsidRPr="006A5F24" w14:paraId="0F752FCC" w14:textId="77777777" w:rsidTr="009F2F03">
        <w:trPr>
          <w:jc w:val="center"/>
        </w:trPr>
        <w:tc>
          <w:tcPr>
            <w:tcW w:w="558" w:type="dxa"/>
          </w:tcPr>
          <w:p w14:paraId="1425F871" w14:textId="77777777" w:rsidR="009978F6" w:rsidRDefault="009978F6" w:rsidP="009F2F03">
            <w:pPr>
              <w:spacing w:before="60" w:line="360" w:lineRule="auto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12</w:t>
            </w:r>
          </w:p>
        </w:tc>
        <w:tc>
          <w:tcPr>
            <w:tcW w:w="6312" w:type="dxa"/>
          </w:tcPr>
          <w:p w14:paraId="0FB8CF0F" w14:textId="77777777" w:rsidR="000466B7" w:rsidRPr="00C45372" w:rsidRDefault="009978F6" w:rsidP="009F2F03">
            <w:pPr>
              <w:spacing w:before="60" w:line="360" w:lineRule="auto"/>
              <w:rPr>
                <w:bCs/>
                <w:sz w:val="26"/>
                <w:szCs w:val="26"/>
                <w:lang w:val="vi-VN"/>
              </w:rPr>
            </w:pPr>
            <w:r>
              <w:rPr>
                <w:bCs/>
                <w:sz w:val="26"/>
                <w:szCs w:val="26"/>
              </w:rPr>
              <w:t>Giấy đồng ý tham gia nghiên cứu được viết với ngôn ngữ chính xác, dễ hiểu?</w:t>
            </w:r>
          </w:p>
        </w:tc>
        <w:tc>
          <w:tcPr>
            <w:tcW w:w="3161" w:type="dxa"/>
          </w:tcPr>
          <w:p w14:paraId="3FEC3B48" w14:textId="77777777" w:rsidR="009978F6" w:rsidRDefault="006339F0" w:rsidP="009F2F03">
            <w:pPr>
              <w:spacing w:before="60"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978F6">
              <w:rPr>
                <w:sz w:val="26"/>
                <w:szCs w:val="26"/>
              </w:rPr>
              <w:instrText xml:space="preserve"> FORMCHECKBOX </w:instrText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  <w:fldChar w:fldCharType="separate"/>
            </w:r>
            <w:r>
              <w:rPr>
                <w:sz w:val="26"/>
                <w:szCs w:val="26"/>
              </w:rPr>
              <w:fldChar w:fldCharType="end"/>
            </w:r>
            <w:r w:rsidR="009978F6">
              <w:rPr>
                <w:sz w:val="26"/>
                <w:szCs w:val="26"/>
              </w:rPr>
              <w:t xml:space="preserve"> Có     </w:t>
            </w:r>
            <w:r w:rsidRPr="006A5F24">
              <w:rPr>
                <w:sz w:val="26"/>
                <w:szCs w:val="26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978F6" w:rsidRPr="006A5F24">
              <w:rPr>
                <w:sz w:val="26"/>
                <w:szCs w:val="26"/>
              </w:rPr>
              <w:instrText xml:space="preserve"> FORMCHECKBOX </w:instrText>
            </w:r>
            <w:r w:rsidRPr="006A5F24">
              <w:rPr>
                <w:sz w:val="26"/>
                <w:szCs w:val="26"/>
              </w:rPr>
            </w:r>
            <w:r w:rsidRPr="006A5F24">
              <w:rPr>
                <w:sz w:val="26"/>
                <w:szCs w:val="26"/>
              </w:rPr>
              <w:fldChar w:fldCharType="separate"/>
            </w:r>
            <w:r w:rsidRPr="006A5F24">
              <w:rPr>
                <w:sz w:val="26"/>
                <w:szCs w:val="26"/>
              </w:rPr>
              <w:fldChar w:fldCharType="end"/>
            </w:r>
            <w:r w:rsidR="009978F6">
              <w:rPr>
                <w:sz w:val="26"/>
                <w:szCs w:val="26"/>
              </w:rPr>
              <w:t xml:space="preserve"> Không</w:t>
            </w:r>
          </w:p>
          <w:p w14:paraId="64AB01E9" w14:textId="77777777" w:rsidR="009978F6" w:rsidRDefault="009978F6" w:rsidP="009F2F03">
            <w:pPr>
              <w:spacing w:before="60" w:line="360" w:lineRule="auto"/>
              <w:rPr>
                <w:sz w:val="26"/>
                <w:szCs w:val="26"/>
              </w:rPr>
            </w:pPr>
          </w:p>
        </w:tc>
      </w:tr>
      <w:tr w:rsidR="009978F6" w:rsidRPr="006A5F24" w14:paraId="635F6ADB" w14:textId="77777777" w:rsidTr="009F2F03">
        <w:trPr>
          <w:jc w:val="center"/>
        </w:trPr>
        <w:tc>
          <w:tcPr>
            <w:tcW w:w="558" w:type="dxa"/>
          </w:tcPr>
          <w:p w14:paraId="1DB76B05" w14:textId="77777777" w:rsidR="009978F6" w:rsidRDefault="009978F6" w:rsidP="009F2F03">
            <w:pPr>
              <w:spacing w:before="60" w:line="360" w:lineRule="auto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13</w:t>
            </w:r>
          </w:p>
        </w:tc>
        <w:tc>
          <w:tcPr>
            <w:tcW w:w="6312" w:type="dxa"/>
          </w:tcPr>
          <w:p w14:paraId="2091645A" w14:textId="77777777" w:rsidR="009978F6" w:rsidRDefault="009978F6" w:rsidP="009F2F03">
            <w:pPr>
              <w:spacing w:before="60" w:line="360" w:lineRule="auto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Các nghiên cứu viên được đào tạo, có kinh nghiệm và đủ năng lực triển  khai nghiên cứu?</w:t>
            </w:r>
          </w:p>
          <w:p w14:paraId="04C399C1" w14:textId="77777777" w:rsidR="00C45372" w:rsidRPr="009F2F03" w:rsidRDefault="009978F6" w:rsidP="009F2F03">
            <w:pPr>
              <w:spacing w:before="60" w:line="360" w:lineRule="auto"/>
              <w:rPr>
                <w:bCs/>
                <w:sz w:val="26"/>
                <w:szCs w:val="26"/>
                <w:lang w:val="vi-VN"/>
              </w:rPr>
            </w:pPr>
            <w:r>
              <w:rPr>
                <w:bCs/>
                <w:sz w:val="26"/>
                <w:szCs w:val="26"/>
              </w:rPr>
              <w:t xml:space="preserve">Nếu </w:t>
            </w:r>
            <w:r w:rsidRPr="00A2330E">
              <w:rPr>
                <w:b/>
                <w:bCs/>
                <w:sz w:val="26"/>
                <w:szCs w:val="26"/>
              </w:rPr>
              <w:t>không</w:t>
            </w:r>
            <w:r>
              <w:rPr>
                <w:bCs/>
                <w:sz w:val="26"/>
                <w:szCs w:val="26"/>
              </w:rPr>
              <w:t xml:space="preserve"> hoặc </w:t>
            </w:r>
            <w:r w:rsidRPr="00A2330E">
              <w:rPr>
                <w:b/>
                <w:bCs/>
                <w:sz w:val="26"/>
                <w:szCs w:val="26"/>
              </w:rPr>
              <w:t>không thể đánh giá</w:t>
            </w:r>
            <w:r>
              <w:rPr>
                <w:bCs/>
                <w:sz w:val="26"/>
                <w:szCs w:val="26"/>
              </w:rPr>
              <w:t xml:space="preserve"> vui lòng giải thích:</w:t>
            </w:r>
          </w:p>
        </w:tc>
        <w:tc>
          <w:tcPr>
            <w:tcW w:w="3161" w:type="dxa"/>
          </w:tcPr>
          <w:p w14:paraId="5EEE3869" w14:textId="77777777" w:rsidR="009978F6" w:rsidRDefault="006339F0" w:rsidP="009F2F03">
            <w:pPr>
              <w:spacing w:before="60"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978F6">
              <w:rPr>
                <w:sz w:val="26"/>
                <w:szCs w:val="26"/>
              </w:rPr>
              <w:instrText xml:space="preserve"> FORMCHECKBOX </w:instrText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  <w:fldChar w:fldCharType="separate"/>
            </w:r>
            <w:r>
              <w:rPr>
                <w:sz w:val="26"/>
                <w:szCs w:val="26"/>
              </w:rPr>
              <w:fldChar w:fldCharType="end"/>
            </w:r>
            <w:r w:rsidR="009978F6">
              <w:rPr>
                <w:sz w:val="26"/>
                <w:szCs w:val="26"/>
              </w:rPr>
              <w:t xml:space="preserve"> Có   </w:t>
            </w:r>
            <w:r w:rsidRPr="006A5F24">
              <w:rPr>
                <w:sz w:val="26"/>
                <w:szCs w:val="26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978F6" w:rsidRPr="006A5F24">
              <w:rPr>
                <w:sz w:val="26"/>
                <w:szCs w:val="26"/>
              </w:rPr>
              <w:instrText xml:space="preserve"> FORMCHECKBOX </w:instrText>
            </w:r>
            <w:r w:rsidRPr="006A5F24">
              <w:rPr>
                <w:sz w:val="26"/>
                <w:szCs w:val="26"/>
              </w:rPr>
            </w:r>
            <w:r w:rsidRPr="006A5F24">
              <w:rPr>
                <w:sz w:val="26"/>
                <w:szCs w:val="26"/>
              </w:rPr>
              <w:fldChar w:fldCharType="separate"/>
            </w:r>
            <w:r w:rsidRPr="006A5F24">
              <w:rPr>
                <w:sz w:val="26"/>
                <w:szCs w:val="26"/>
              </w:rPr>
              <w:fldChar w:fldCharType="end"/>
            </w:r>
            <w:r w:rsidR="009978F6">
              <w:rPr>
                <w:sz w:val="26"/>
                <w:szCs w:val="26"/>
              </w:rPr>
              <w:t xml:space="preserve"> Không</w:t>
            </w:r>
          </w:p>
          <w:p w14:paraId="73F6EFEE" w14:textId="77777777" w:rsidR="009978F6" w:rsidRDefault="006339F0" w:rsidP="009F2F03">
            <w:pPr>
              <w:spacing w:before="60" w:line="360" w:lineRule="auto"/>
              <w:rPr>
                <w:sz w:val="26"/>
                <w:szCs w:val="26"/>
              </w:rPr>
            </w:pPr>
            <w:r w:rsidRPr="006A5F24">
              <w:rPr>
                <w:sz w:val="26"/>
                <w:szCs w:val="26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978F6" w:rsidRPr="006A5F24">
              <w:rPr>
                <w:sz w:val="26"/>
                <w:szCs w:val="26"/>
              </w:rPr>
              <w:instrText xml:space="preserve"> FORMCHECKBOX </w:instrText>
            </w:r>
            <w:r w:rsidRPr="006A5F24">
              <w:rPr>
                <w:sz w:val="26"/>
                <w:szCs w:val="26"/>
              </w:rPr>
            </w:r>
            <w:r w:rsidRPr="006A5F24">
              <w:rPr>
                <w:sz w:val="26"/>
                <w:szCs w:val="26"/>
              </w:rPr>
              <w:fldChar w:fldCharType="separate"/>
            </w:r>
            <w:r w:rsidRPr="006A5F24">
              <w:rPr>
                <w:sz w:val="26"/>
                <w:szCs w:val="26"/>
              </w:rPr>
              <w:fldChar w:fldCharType="end"/>
            </w:r>
            <w:r w:rsidR="009978F6">
              <w:rPr>
                <w:sz w:val="26"/>
                <w:szCs w:val="26"/>
              </w:rPr>
              <w:t xml:space="preserve"> không thể đánh giá </w:t>
            </w:r>
          </w:p>
        </w:tc>
      </w:tr>
      <w:tr w:rsidR="009978F6" w:rsidRPr="006A5F24" w14:paraId="0A3A0715" w14:textId="77777777" w:rsidTr="009F2F03">
        <w:trPr>
          <w:jc w:val="center"/>
        </w:trPr>
        <w:tc>
          <w:tcPr>
            <w:tcW w:w="558" w:type="dxa"/>
          </w:tcPr>
          <w:p w14:paraId="5E9334E4" w14:textId="77777777" w:rsidR="009978F6" w:rsidRDefault="009978F6" w:rsidP="009F2F03">
            <w:pPr>
              <w:spacing w:before="60" w:line="360" w:lineRule="auto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14</w:t>
            </w:r>
          </w:p>
        </w:tc>
        <w:tc>
          <w:tcPr>
            <w:tcW w:w="6312" w:type="dxa"/>
          </w:tcPr>
          <w:p w14:paraId="5060E6CB" w14:textId="77777777" w:rsidR="009978F6" w:rsidRDefault="009978F6" w:rsidP="009F2F03">
            <w:pPr>
              <w:spacing w:before="60" w:line="360" w:lineRule="auto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Trang thiết bị, tài chính có phù hợp?</w:t>
            </w:r>
          </w:p>
          <w:p w14:paraId="3082DD07" w14:textId="77777777" w:rsidR="00C45372" w:rsidRPr="009F2F03" w:rsidRDefault="009978F6" w:rsidP="009F2F03">
            <w:pPr>
              <w:spacing w:before="60" w:line="360" w:lineRule="auto"/>
              <w:rPr>
                <w:bCs/>
                <w:sz w:val="26"/>
                <w:szCs w:val="26"/>
                <w:lang w:val="vi-VN"/>
              </w:rPr>
            </w:pPr>
            <w:r>
              <w:rPr>
                <w:bCs/>
                <w:sz w:val="26"/>
                <w:szCs w:val="26"/>
              </w:rPr>
              <w:t xml:space="preserve">Nếu </w:t>
            </w:r>
            <w:r w:rsidRPr="00A2330E">
              <w:rPr>
                <w:b/>
                <w:bCs/>
                <w:sz w:val="26"/>
                <w:szCs w:val="26"/>
              </w:rPr>
              <w:t>không</w:t>
            </w:r>
            <w:r>
              <w:rPr>
                <w:bCs/>
                <w:sz w:val="26"/>
                <w:szCs w:val="26"/>
              </w:rPr>
              <w:t xml:space="preserve"> hoặc </w:t>
            </w:r>
            <w:r w:rsidRPr="00A2330E">
              <w:rPr>
                <w:b/>
                <w:bCs/>
                <w:sz w:val="26"/>
                <w:szCs w:val="26"/>
              </w:rPr>
              <w:t>không thể đánh giá</w:t>
            </w:r>
            <w:r>
              <w:rPr>
                <w:bCs/>
                <w:sz w:val="26"/>
                <w:szCs w:val="26"/>
              </w:rPr>
              <w:t xml:space="preserve"> vui lòng giải thích:</w:t>
            </w:r>
          </w:p>
        </w:tc>
        <w:tc>
          <w:tcPr>
            <w:tcW w:w="3161" w:type="dxa"/>
          </w:tcPr>
          <w:p w14:paraId="276622DF" w14:textId="77777777" w:rsidR="009978F6" w:rsidRDefault="006339F0" w:rsidP="009F2F03">
            <w:pPr>
              <w:spacing w:before="60"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978F6">
              <w:rPr>
                <w:sz w:val="26"/>
                <w:szCs w:val="26"/>
              </w:rPr>
              <w:instrText xml:space="preserve"> FORMCHECKBOX </w:instrText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  <w:fldChar w:fldCharType="separate"/>
            </w:r>
            <w:r>
              <w:rPr>
                <w:sz w:val="26"/>
                <w:szCs w:val="26"/>
              </w:rPr>
              <w:fldChar w:fldCharType="end"/>
            </w:r>
            <w:r w:rsidR="009978F6">
              <w:rPr>
                <w:sz w:val="26"/>
                <w:szCs w:val="26"/>
              </w:rPr>
              <w:t xml:space="preserve"> Có   </w:t>
            </w:r>
            <w:r w:rsidRPr="006A5F24">
              <w:rPr>
                <w:sz w:val="26"/>
                <w:szCs w:val="26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978F6" w:rsidRPr="006A5F24">
              <w:rPr>
                <w:sz w:val="26"/>
                <w:szCs w:val="26"/>
              </w:rPr>
              <w:instrText xml:space="preserve"> FORMCHECKBOX </w:instrText>
            </w:r>
            <w:r w:rsidRPr="006A5F24">
              <w:rPr>
                <w:sz w:val="26"/>
                <w:szCs w:val="26"/>
              </w:rPr>
            </w:r>
            <w:r w:rsidRPr="006A5F24">
              <w:rPr>
                <w:sz w:val="26"/>
                <w:szCs w:val="26"/>
              </w:rPr>
              <w:fldChar w:fldCharType="separate"/>
            </w:r>
            <w:r w:rsidRPr="006A5F24">
              <w:rPr>
                <w:sz w:val="26"/>
                <w:szCs w:val="26"/>
              </w:rPr>
              <w:fldChar w:fldCharType="end"/>
            </w:r>
            <w:r w:rsidR="009978F6">
              <w:rPr>
                <w:sz w:val="26"/>
                <w:szCs w:val="26"/>
              </w:rPr>
              <w:t xml:space="preserve"> Không</w:t>
            </w:r>
          </w:p>
          <w:p w14:paraId="145489E0" w14:textId="77777777" w:rsidR="009978F6" w:rsidRDefault="006339F0" w:rsidP="009F2F03">
            <w:pPr>
              <w:spacing w:before="60" w:line="360" w:lineRule="auto"/>
              <w:rPr>
                <w:sz w:val="26"/>
                <w:szCs w:val="26"/>
              </w:rPr>
            </w:pPr>
            <w:r w:rsidRPr="006A5F24">
              <w:rPr>
                <w:sz w:val="26"/>
                <w:szCs w:val="26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978F6" w:rsidRPr="006A5F24">
              <w:rPr>
                <w:sz w:val="26"/>
                <w:szCs w:val="26"/>
              </w:rPr>
              <w:instrText xml:space="preserve"> FORMCHECKBOX </w:instrText>
            </w:r>
            <w:r w:rsidRPr="006A5F24">
              <w:rPr>
                <w:sz w:val="26"/>
                <w:szCs w:val="26"/>
              </w:rPr>
            </w:r>
            <w:r w:rsidRPr="006A5F24">
              <w:rPr>
                <w:sz w:val="26"/>
                <w:szCs w:val="26"/>
              </w:rPr>
              <w:fldChar w:fldCharType="separate"/>
            </w:r>
            <w:r w:rsidRPr="006A5F24">
              <w:rPr>
                <w:sz w:val="26"/>
                <w:szCs w:val="26"/>
              </w:rPr>
              <w:fldChar w:fldCharType="end"/>
            </w:r>
            <w:r w:rsidR="009978F6">
              <w:rPr>
                <w:sz w:val="26"/>
                <w:szCs w:val="26"/>
              </w:rPr>
              <w:t xml:space="preserve"> không thể đánh giá</w:t>
            </w:r>
          </w:p>
        </w:tc>
      </w:tr>
      <w:tr w:rsidR="005A3322" w:rsidRPr="006A5F24" w14:paraId="177C2402" w14:textId="77777777" w:rsidTr="00146A44">
        <w:trPr>
          <w:jc w:val="center"/>
        </w:trPr>
        <w:tc>
          <w:tcPr>
            <w:tcW w:w="558" w:type="dxa"/>
          </w:tcPr>
          <w:p w14:paraId="6F2E66A6" w14:textId="77777777" w:rsidR="005A3322" w:rsidRDefault="005A3322" w:rsidP="009F2F03">
            <w:pPr>
              <w:spacing w:before="60" w:line="360" w:lineRule="auto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15</w:t>
            </w:r>
          </w:p>
        </w:tc>
        <w:tc>
          <w:tcPr>
            <w:tcW w:w="9473" w:type="dxa"/>
            <w:gridSpan w:val="2"/>
          </w:tcPr>
          <w:p w14:paraId="6224ED15" w14:textId="77777777" w:rsidR="005A3322" w:rsidRDefault="005A3322" w:rsidP="009F2F03">
            <w:pPr>
              <w:spacing w:before="60" w:line="360" w:lineRule="auto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Những ý kiến khác?</w:t>
            </w:r>
          </w:p>
          <w:p w14:paraId="3DA8255B" w14:textId="77777777" w:rsidR="005A3322" w:rsidRDefault="005A3322" w:rsidP="009F2F03">
            <w:pPr>
              <w:spacing w:before="60" w:line="360" w:lineRule="auto"/>
              <w:rPr>
                <w:bCs/>
                <w:sz w:val="26"/>
                <w:szCs w:val="26"/>
                <w:lang w:val="vi-VN"/>
              </w:rPr>
            </w:pPr>
            <w:r>
              <w:rPr>
                <w:bCs/>
                <w:sz w:val="26"/>
                <w:szCs w:val="26"/>
                <w:lang w:val="vi-VN"/>
              </w:rPr>
              <w:t>……………………………………………………………………………………………..</w:t>
            </w:r>
          </w:p>
          <w:p w14:paraId="76ADEF05" w14:textId="77777777" w:rsidR="005A3322" w:rsidRDefault="005A3322" w:rsidP="005A3322">
            <w:pPr>
              <w:spacing w:before="60" w:line="360" w:lineRule="auto"/>
              <w:rPr>
                <w:bCs/>
                <w:sz w:val="26"/>
                <w:szCs w:val="26"/>
                <w:lang w:val="vi-VN"/>
              </w:rPr>
            </w:pPr>
            <w:r>
              <w:rPr>
                <w:bCs/>
                <w:sz w:val="26"/>
                <w:szCs w:val="26"/>
                <w:lang w:val="vi-VN"/>
              </w:rPr>
              <w:t>……………………………………………………………………………………………..</w:t>
            </w:r>
          </w:p>
          <w:p w14:paraId="09B7804A" w14:textId="77777777" w:rsidR="005A3322" w:rsidRDefault="005A3322" w:rsidP="005A3322">
            <w:pPr>
              <w:spacing w:before="60" w:line="360" w:lineRule="auto"/>
              <w:rPr>
                <w:bCs/>
                <w:sz w:val="26"/>
                <w:szCs w:val="26"/>
                <w:lang w:val="vi-VN"/>
              </w:rPr>
            </w:pPr>
            <w:r>
              <w:rPr>
                <w:bCs/>
                <w:sz w:val="26"/>
                <w:szCs w:val="26"/>
                <w:lang w:val="vi-VN"/>
              </w:rPr>
              <w:t>……………………………………………………………………………………………..</w:t>
            </w:r>
          </w:p>
          <w:p w14:paraId="5FC158E5" w14:textId="77777777" w:rsidR="005A3322" w:rsidRPr="005A3322" w:rsidRDefault="005A3322" w:rsidP="009F2F03">
            <w:pPr>
              <w:spacing w:before="60" w:line="360" w:lineRule="auto"/>
              <w:rPr>
                <w:bCs/>
                <w:sz w:val="26"/>
                <w:szCs w:val="26"/>
                <w:lang w:val="vi-VN"/>
              </w:rPr>
            </w:pPr>
            <w:r>
              <w:rPr>
                <w:bCs/>
                <w:sz w:val="26"/>
                <w:szCs w:val="26"/>
                <w:lang w:val="vi-VN"/>
              </w:rPr>
              <w:t>……………………………………………………………………………………………..</w:t>
            </w:r>
          </w:p>
        </w:tc>
      </w:tr>
    </w:tbl>
    <w:p w14:paraId="107E19E6" w14:textId="77777777" w:rsidR="00C56F29" w:rsidRPr="003F5601" w:rsidRDefault="00C56F29" w:rsidP="00E4215A">
      <w:pPr>
        <w:spacing w:line="360" w:lineRule="auto"/>
        <w:rPr>
          <w:bCs/>
          <w:sz w:val="26"/>
          <w:szCs w:val="26"/>
        </w:rPr>
      </w:pPr>
      <w:r w:rsidRPr="009978F6">
        <w:rPr>
          <w:b/>
          <w:bCs/>
          <w:sz w:val="26"/>
          <w:szCs w:val="26"/>
        </w:rPr>
        <w:lastRenderedPageBreak/>
        <w:t>Tổng kết</w:t>
      </w:r>
      <w:r w:rsidRPr="003F5601">
        <w:rPr>
          <w:bCs/>
          <w:sz w:val="26"/>
          <w:szCs w:val="26"/>
        </w:rPr>
        <w:t xml:space="preserve"> :</w:t>
      </w:r>
    </w:p>
    <w:p w14:paraId="50B456BC" w14:textId="77777777" w:rsidR="00C56F29" w:rsidRPr="003F5601" w:rsidRDefault="00C56F29" w:rsidP="00E4215A">
      <w:pPr>
        <w:spacing w:line="360" w:lineRule="auto"/>
        <w:rPr>
          <w:bCs/>
          <w:sz w:val="26"/>
          <w:szCs w:val="26"/>
        </w:rPr>
      </w:pPr>
      <w:r w:rsidRPr="003F5601">
        <w:rPr>
          <w:bCs/>
          <w:sz w:val="26"/>
          <w:szCs w:val="26"/>
        </w:rPr>
        <w:t xml:space="preserve">Hồ sơ nên xem xét theo quy trình:   Rút gọn   </w:t>
      </w:r>
      <w:r w:rsidR="006339F0" w:rsidRPr="006A5F24">
        <w:rPr>
          <w:sz w:val="26"/>
          <w:szCs w:val="26"/>
        </w:rPr>
        <w:fldChar w:fldCharType="begin">
          <w:ffData>
            <w:name w:val="Check10"/>
            <w:enabled/>
            <w:calcOnExit w:val="0"/>
            <w:checkBox>
              <w:sizeAuto/>
              <w:default w:val="0"/>
            </w:checkBox>
          </w:ffData>
        </w:fldChar>
      </w:r>
      <w:r w:rsidR="00677F48" w:rsidRPr="006A5F24">
        <w:rPr>
          <w:sz w:val="26"/>
          <w:szCs w:val="26"/>
        </w:rPr>
        <w:instrText xml:space="preserve"> FORMCHECKBOX </w:instrText>
      </w:r>
      <w:r w:rsidR="006339F0" w:rsidRPr="006A5F24">
        <w:rPr>
          <w:sz w:val="26"/>
          <w:szCs w:val="26"/>
        </w:rPr>
      </w:r>
      <w:r w:rsidR="006339F0" w:rsidRPr="006A5F24">
        <w:rPr>
          <w:sz w:val="26"/>
          <w:szCs w:val="26"/>
        </w:rPr>
        <w:fldChar w:fldCharType="separate"/>
      </w:r>
      <w:r w:rsidR="006339F0" w:rsidRPr="006A5F24">
        <w:rPr>
          <w:sz w:val="26"/>
          <w:szCs w:val="26"/>
        </w:rPr>
        <w:fldChar w:fldCharType="end"/>
      </w:r>
      <w:r w:rsidRPr="003F5601">
        <w:rPr>
          <w:bCs/>
          <w:sz w:val="26"/>
          <w:szCs w:val="26"/>
        </w:rPr>
        <w:t xml:space="preserve">             Đầy đủ</w:t>
      </w:r>
      <w:r w:rsidR="00EF6A20" w:rsidRPr="003F5601">
        <w:rPr>
          <w:bCs/>
          <w:sz w:val="26"/>
          <w:szCs w:val="26"/>
        </w:rPr>
        <w:t xml:space="preserve">  </w:t>
      </w:r>
      <w:r w:rsidR="006339F0" w:rsidRPr="006A5F24">
        <w:rPr>
          <w:sz w:val="26"/>
          <w:szCs w:val="26"/>
        </w:rPr>
        <w:fldChar w:fldCharType="begin">
          <w:ffData>
            <w:name w:val="Check10"/>
            <w:enabled/>
            <w:calcOnExit w:val="0"/>
            <w:checkBox>
              <w:sizeAuto/>
              <w:default w:val="0"/>
            </w:checkBox>
          </w:ffData>
        </w:fldChar>
      </w:r>
      <w:r w:rsidR="00677F48" w:rsidRPr="006A5F24">
        <w:rPr>
          <w:sz w:val="26"/>
          <w:szCs w:val="26"/>
        </w:rPr>
        <w:instrText xml:space="preserve"> FORMCHECKBOX </w:instrText>
      </w:r>
      <w:r w:rsidR="006339F0" w:rsidRPr="006A5F24">
        <w:rPr>
          <w:sz w:val="26"/>
          <w:szCs w:val="26"/>
        </w:rPr>
      </w:r>
      <w:r w:rsidR="006339F0" w:rsidRPr="006A5F24">
        <w:rPr>
          <w:sz w:val="26"/>
          <w:szCs w:val="26"/>
        </w:rPr>
        <w:fldChar w:fldCharType="separate"/>
      </w:r>
      <w:r w:rsidR="006339F0" w:rsidRPr="006A5F24">
        <w:rPr>
          <w:sz w:val="26"/>
          <w:szCs w:val="26"/>
        </w:rPr>
        <w:fldChar w:fldCharType="end"/>
      </w:r>
    </w:p>
    <w:p w14:paraId="31703D65" w14:textId="77777777" w:rsidR="00C56F29" w:rsidRPr="003F5601" w:rsidRDefault="00C56F29" w:rsidP="00E4215A">
      <w:pPr>
        <w:spacing w:line="360" w:lineRule="auto"/>
        <w:rPr>
          <w:bCs/>
          <w:sz w:val="26"/>
          <w:szCs w:val="26"/>
        </w:rPr>
      </w:pPr>
      <w:r w:rsidRPr="003F5601">
        <w:rPr>
          <w:bCs/>
          <w:sz w:val="26"/>
          <w:szCs w:val="26"/>
        </w:rPr>
        <w:t xml:space="preserve">Hồ sơ được: Thông qua </w:t>
      </w:r>
      <w:r w:rsidR="006339F0" w:rsidRPr="006A5F24">
        <w:rPr>
          <w:sz w:val="26"/>
          <w:szCs w:val="26"/>
        </w:rPr>
        <w:fldChar w:fldCharType="begin">
          <w:ffData>
            <w:name w:val="Check10"/>
            <w:enabled/>
            <w:calcOnExit w:val="0"/>
            <w:checkBox>
              <w:sizeAuto/>
              <w:default w:val="0"/>
            </w:checkBox>
          </w:ffData>
        </w:fldChar>
      </w:r>
      <w:r w:rsidR="00677F48" w:rsidRPr="006A5F24">
        <w:rPr>
          <w:sz w:val="26"/>
          <w:szCs w:val="26"/>
        </w:rPr>
        <w:instrText xml:space="preserve"> FORMCHECKBOX </w:instrText>
      </w:r>
      <w:r w:rsidR="006339F0" w:rsidRPr="006A5F24">
        <w:rPr>
          <w:sz w:val="26"/>
          <w:szCs w:val="26"/>
        </w:rPr>
      </w:r>
      <w:r w:rsidR="006339F0" w:rsidRPr="006A5F24">
        <w:rPr>
          <w:sz w:val="26"/>
          <w:szCs w:val="26"/>
        </w:rPr>
        <w:fldChar w:fldCharType="separate"/>
      </w:r>
      <w:r w:rsidR="006339F0" w:rsidRPr="006A5F24">
        <w:rPr>
          <w:sz w:val="26"/>
          <w:szCs w:val="26"/>
        </w:rPr>
        <w:fldChar w:fldCharType="end"/>
      </w:r>
      <w:r w:rsidR="00677F48" w:rsidRPr="003F5601">
        <w:rPr>
          <w:bCs/>
          <w:sz w:val="26"/>
          <w:szCs w:val="26"/>
        </w:rPr>
        <w:t xml:space="preserve">    </w:t>
      </w:r>
      <w:r w:rsidR="00677F48">
        <w:rPr>
          <w:bCs/>
          <w:sz w:val="26"/>
          <w:szCs w:val="26"/>
        </w:rPr>
        <w:t xml:space="preserve">    </w:t>
      </w:r>
      <w:r w:rsidRPr="003F5601">
        <w:rPr>
          <w:bCs/>
          <w:sz w:val="26"/>
          <w:szCs w:val="26"/>
        </w:rPr>
        <w:t>Thông qua có điều ki</w:t>
      </w:r>
      <w:r w:rsidR="00F55241">
        <w:rPr>
          <w:bCs/>
          <w:sz w:val="26"/>
          <w:szCs w:val="26"/>
        </w:rPr>
        <w:t>ệ</w:t>
      </w:r>
      <w:r w:rsidRPr="003F5601">
        <w:rPr>
          <w:bCs/>
          <w:sz w:val="26"/>
          <w:szCs w:val="26"/>
        </w:rPr>
        <w:t xml:space="preserve">n </w:t>
      </w:r>
      <w:r w:rsidR="006339F0" w:rsidRPr="006A5F24">
        <w:rPr>
          <w:sz w:val="26"/>
          <w:szCs w:val="26"/>
        </w:rPr>
        <w:fldChar w:fldCharType="begin">
          <w:ffData>
            <w:name w:val="Check10"/>
            <w:enabled/>
            <w:calcOnExit w:val="0"/>
            <w:checkBox>
              <w:sizeAuto/>
              <w:default w:val="0"/>
            </w:checkBox>
          </w:ffData>
        </w:fldChar>
      </w:r>
      <w:r w:rsidR="00677F48" w:rsidRPr="006A5F24">
        <w:rPr>
          <w:sz w:val="26"/>
          <w:szCs w:val="26"/>
        </w:rPr>
        <w:instrText xml:space="preserve"> FORMCHECKBOX </w:instrText>
      </w:r>
      <w:r w:rsidR="006339F0" w:rsidRPr="006A5F24">
        <w:rPr>
          <w:sz w:val="26"/>
          <w:szCs w:val="26"/>
        </w:rPr>
      </w:r>
      <w:r w:rsidR="006339F0" w:rsidRPr="006A5F24">
        <w:rPr>
          <w:sz w:val="26"/>
          <w:szCs w:val="26"/>
        </w:rPr>
        <w:fldChar w:fldCharType="separate"/>
      </w:r>
      <w:r w:rsidR="006339F0" w:rsidRPr="006A5F24">
        <w:rPr>
          <w:sz w:val="26"/>
          <w:szCs w:val="26"/>
        </w:rPr>
        <w:fldChar w:fldCharType="end"/>
      </w:r>
      <w:r w:rsidR="00677F48" w:rsidRPr="003F5601">
        <w:rPr>
          <w:bCs/>
          <w:sz w:val="26"/>
          <w:szCs w:val="26"/>
        </w:rPr>
        <w:t xml:space="preserve">    </w:t>
      </w:r>
      <w:r w:rsidRPr="003F5601">
        <w:rPr>
          <w:bCs/>
          <w:sz w:val="26"/>
          <w:szCs w:val="26"/>
        </w:rPr>
        <w:t xml:space="preserve"> </w:t>
      </w:r>
      <w:r w:rsidR="00EF6A20" w:rsidRPr="003F5601">
        <w:rPr>
          <w:bCs/>
          <w:sz w:val="26"/>
          <w:szCs w:val="26"/>
        </w:rPr>
        <w:t xml:space="preserve">   </w:t>
      </w:r>
      <w:r w:rsidRPr="003F5601">
        <w:rPr>
          <w:bCs/>
          <w:sz w:val="26"/>
          <w:szCs w:val="26"/>
        </w:rPr>
        <w:t>Không thông qua</w:t>
      </w:r>
      <w:r w:rsidR="00EF6A20" w:rsidRPr="003F5601">
        <w:rPr>
          <w:bCs/>
          <w:sz w:val="26"/>
          <w:szCs w:val="26"/>
        </w:rPr>
        <w:t xml:space="preserve"> </w:t>
      </w:r>
      <w:r w:rsidR="006339F0" w:rsidRPr="006A5F24">
        <w:rPr>
          <w:sz w:val="26"/>
          <w:szCs w:val="26"/>
        </w:rPr>
        <w:fldChar w:fldCharType="begin">
          <w:ffData>
            <w:name w:val="Check10"/>
            <w:enabled/>
            <w:calcOnExit w:val="0"/>
            <w:checkBox>
              <w:sizeAuto/>
              <w:default w:val="0"/>
            </w:checkBox>
          </w:ffData>
        </w:fldChar>
      </w:r>
      <w:r w:rsidR="00677F48" w:rsidRPr="006A5F24">
        <w:rPr>
          <w:sz w:val="26"/>
          <w:szCs w:val="26"/>
        </w:rPr>
        <w:instrText xml:space="preserve"> FORMCHECKBOX </w:instrText>
      </w:r>
      <w:r w:rsidR="006339F0" w:rsidRPr="006A5F24">
        <w:rPr>
          <w:sz w:val="26"/>
          <w:szCs w:val="26"/>
        </w:rPr>
      </w:r>
      <w:r w:rsidR="006339F0" w:rsidRPr="006A5F24">
        <w:rPr>
          <w:sz w:val="26"/>
          <w:szCs w:val="26"/>
        </w:rPr>
        <w:fldChar w:fldCharType="separate"/>
      </w:r>
      <w:r w:rsidR="006339F0" w:rsidRPr="006A5F24">
        <w:rPr>
          <w:sz w:val="26"/>
          <w:szCs w:val="26"/>
        </w:rPr>
        <w:fldChar w:fldCharType="end"/>
      </w:r>
      <w:r w:rsidR="00677F48" w:rsidRPr="003F5601">
        <w:rPr>
          <w:bCs/>
          <w:sz w:val="26"/>
          <w:szCs w:val="26"/>
        </w:rPr>
        <w:t xml:space="preserve">    </w:t>
      </w:r>
    </w:p>
    <w:p w14:paraId="39F01007" w14:textId="77777777" w:rsidR="00C56F29" w:rsidRPr="003F5601" w:rsidRDefault="00C56F29" w:rsidP="00E4215A">
      <w:pPr>
        <w:spacing w:line="360" w:lineRule="auto"/>
        <w:rPr>
          <w:bCs/>
          <w:sz w:val="26"/>
          <w:szCs w:val="26"/>
        </w:rPr>
      </w:pPr>
    </w:p>
    <w:p w14:paraId="49A3A932" w14:textId="77777777" w:rsidR="00EF6A20" w:rsidRPr="003F5601" w:rsidRDefault="009978F6" w:rsidP="00E4215A">
      <w:pPr>
        <w:spacing w:line="360" w:lineRule="auto"/>
        <w:rPr>
          <w:bCs/>
          <w:sz w:val="26"/>
          <w:szCs w:val="26"/>
        </w:rPr>
      </w:pPr>
      <w:r>
        <w:rPr>
          <w:bCs/>
          <w:sz w:val="26"/>
          <w:szCs w:val="26"/>
        </w:rPr>
        <w:t xml:space="preserve">Nếu </w:t>
      </w:r>
      <w:r w:rsidR="002C21A5">
        <w:rPr>
          <w:bCs/>
          <w:sz w:val="26"/>
          <w:szCs w:val="26"/>
        </w:rPr>
        <w:t xml:space="preserve">thông qua có điều kiện hoặc </w:t>
      </w:r>
      <w:r>
        <w:rPr>
          <w:bCs/>
          <w:sz w:val="26"/>
          <w:szCs w:val="26"/>
        </w:rPr>
        <w:t>không thông qua vui lòng giải thích cụ thể:</w:t>
      </w:r>
      <w:r w:rsidR="00EF6A20" w:rsidRPr="003F5601">
        <w:rPr>
          <w:bCs/>
          <w:sz w:val="26"/>
          <w:szCs w:val="26"/>
        </w:rPr>
        <w:t xml:space="preserve"> </w:t>
      </w:r>
      <w:r w:rsidR="007F5CC9" w:rsidRPr="003F5601">
        <w:rPr>
          <w:bCs/>
          <w:sz w:val="26"/>
          <w:szCs w:val="26"/>
        </w:rPr>
        <w:t>………………………………………………………………………………………………………</w:t>
      </w:r>
      <w:r w:rsidR="00EF6A20" w:rsidRPr="003F5601">
        <w:rPr>
          <w:bCs/>
          <w:sz w:val="26"/>
          <w:szCs w:val="26"/>
        </w:rPr>
        <w:t>………………………………………………………………………………………………………</w:t>
      </w:r>
      <w:r w:rsidR="007F5CC9" w:rsidRPr="003F5601">
        <w:rPr>
          <w:bCs/>
          <w:sz w:val="26"/>
          <w:szCs w:val="26"/>
        </w:rPr>
        <w:t>…………………………………………………………………………………………………………………………………………………………</w:t>
      </w:r>
      <w:r w:rsidR="009F2F03" w:rsidRPr="003F5601">
        <w:rPr>
          <w:bCs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C56F29" w:rsidRPr="003F5601">
        <w:rPr>
          <w:bCs/>
          <w:sz w:val="26"/>
          <w:szCs w:val="26"/>
        </w:rPr>
        <w:tab/>
      </w:r>
      <w:r w:rsidR="00C56F29" w:rsidRPr="003F5601">
        <w:rPr>
          <w:bCs/>
          <w:sz w:val="26"/>
          <w:szCs w:val="26"/>
        </w:rPr>
        <w:tab/>
      </w:r>
      <w:r w:rsidR="00C56F29" w:rsidRPr="003F5601">
        <w:rPr>
          <w:bCs/>
          <w:sz w:val="26"/>
          <w:szCs w:val="26"/>
        </w:rPr>
        <w:tab/>
      </w:r>
    </w:p>
    <w:p w14:paraId="269EB609" w14:textId="77777777" w:rsidR="00C56F29" w:rsidRPr="003F5601" w:rsidRDefault="00C56F29" w:rsidP="00E4215A">
      <w:pPr>
        <w:spacing w:line="360" w:lineRule="auto"/>
        <w:ind w:left="5760" w:firstLine="720"/>
        <w:rPr>
          <w:b/>
          <w:sz w:val="26"/>
          <w:szCs w:val="26"/>
        </w:rPr>
      </w:pPr>
      <w:r w:rsidRPr="003F5601">
        <w:rPr>
          <w:b/>
          <w:sz w:val="26"/>
          <w:szCs w:val="26"/>
        </w:rPr>
        <w:t>Thành viên Hội đồng</w:t>
      </w:r>
    </w:p>
    <w:p w14:paraId="31BA4D10" w14:textId="77777777" w:rsidR="00C56F29" w:rsidRPr="003F5601" w:rsidRDefault="00C56F29" w:rsidP="00E4215A">
      <w:pPr>
        <w:spacing w:line="360" w:lineRule="auto"/>
        <w:rPr>
          <w:b/>
          <w:sz w:val="26"/>
          <w:szCs w:val="26"/>
        </w:rPr>
      </w:pPr>
      <w:r w:rsidRPr="003F5601">
        <w:rPr>
          <w:bCs/>
          <w:sz w:val="26"/>
          <w:szCs w:val="26"/>
        </w:rPr>
        <w:tab/>
      </w:r>
      <w:r w:rsidRPr="003F5601">
        <w:rPr>
          <w:bCs/>
          <w:sz w:val="26"/>
          <w:szCs w:val="26"/>
        </w:rPr>
        <w:tab/>
      </w:r>
      <w:r w:rsidRPr="003F5601">
        <w:rPr>
          <w:bCs/>
          <w:sz w:val="26"/>
          <w:szCs w:val="26"/>
        </w:rPr>
        <w:tab/>
      </w:r>
      <w:r w:rsidRPr="003F5601">
        <w:rPr>
          <w:bCs/>
          <w:sz w:val="26"/>
          <w:szCs w:val="26"/>
        </w:rPr>
        <w:tab/>
      </w:r>
      <w:r w:rsidRPr="003F5601">
        <w:rPr>
          <w:bCs/>
          <w:sz w:val="26"/>
          <w:szCs w:val="26"/>
        </w:rPr>
        <w:tab/>
      </w:r>
      <w:r w:rsidRPr="003F5601">
        <w:rPr>
          <w:bCs/>
          <w:sz w:val="26"/>
          <w:szCs w:val="26"/>
        </w:rPr>
        <w:tab/>
      </w:r>
      <w:r w:rsidRPr="003F5601">
        <w:rPr>
          <w:bCs/>
          <w:sz w:val="26"/>
          <w:szCs w:val="26"/>
        </w:rPr>
        <w:tab/>
      </w:r>
      <w:r w:rsidRPr="003F5601">
        <w:rPr>
          <w:bCs/>
          <w:sz w:val="26"/>
          <w:szCs w:val="26"/>
        </w:rPr>
        <w:tab/>
      </w:r>
      <w:r w:rsidR="00EF6A20" w:rsidRPr="003F5601">
        <w:rPr>
          <w:bCs/>
          <w:sz w:val="26"/>
          <w:szCs w:val="26"/>
        </w:rPr>
        <w:tab/>
      </w:r>
      <w:r w:rsidRPr="003F5601">
        <w:rPr>
          <w:bCs/>
          <w:sz w:val="26"/>
          <w:szCs w:val="26"/>
        </w:rPr>
        <w:t xml:space="preserve"> (</w:t>
      </w:r>
      <w:r w:rsidRPr="003F5601">
        <w:rPr>
          <w:bCs/>
          <w:i/>
          <w:iCs/>
          <w:sz w:val="26"/>
          <w:szCs w:val="26"/>
        </w:rPr>
        <w:t>ký và ghi rõ họ tên</w:t>
      </w:r>
      <w:r w:rsidRPr="003F5601">
        <w:rPr>
          <w:bCs/>
          <w:sz w:val="26"/>
          <w:szCs w:val="26"/>
        </w:rPr>
        <w:t>)</w:t>
      </w:r>
    </w:p>
    <w:p w14:paraId="532B37D4" w14:textId="77777777" w:rsidR="00C56F29" w:rsidRPr="003F5601" w:rsidRDefault="00C56F29" w:rsidP="00E4215A">
      <w:pPr>
        <w:spacing w:line="360" w:lineRule="auto"/>
        <w:rPr>
          <w:sz w:val="26"/>
          <w:szCs w:val="26"/>
        </w:rPr>
      </w:pPr>
    </w:p>
    <w:sectPr w:rsidR="00C56F29" w:rsidRPr="003F5601" w:rsidSect="009F2F03">
      <w:headerReference w:type="default" r:id="rId8"/>
      <w:pgSz w:w="11906" w:h="16838" w:code="9"/>
      <w:pgMar w:top="1134" w:right="1134" w:bottom="1134" w:left="1701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46FBDB" w14:textId="77777777" w:rsidR="008464F6" w:rsidRDefault="008464F6" w:rsidP="00B6115A">
      <w:r>
        <w:separator/>
      </w:r>
    </w:p>
  </w:endnote>
  <w:endnote w:type="continuationSeparator" w:id="0">
    <w:p w14:paraId="1D077437" w14:textId="77777777" w:rsidR="008464F6" w:rsidRDefault="008464F6" w:rsidP="00B611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9BF26C" w14:textId="77777777" w:rsidR="008464F6" w:rsidRDefault="008464F6" w:rsidP="00B6115A">
      <w:r>
        <w:separator/>
      </w:r>
    </w:p>
  </w:footnote>
  <w:footnote w:type="continuationSeparator" w:id="0">
    <w:p w14:paraId="291AFA0F" w14:textId="77777777" w:rsidR="008464F6" w:rsidRDefault="008464F6" w:rsidP="00B611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774" w:type="pct"/>
      <w:jc w:val="center"/>
      <w:tblBorders>
        <w:bottom w:val="single" w:sz="18" w:space="0" w:color="808080"/>
        <w:insideV w:val="single" w:sz="18" w:space="0" w:color="8080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6185"/>
      <w:gridCol w:w="2696"/>
    </w:tblGrid>
    <w:tr w:rsidR="00151A96" w14:paraId="587852BD" w14:textId="77777777" w:rsidTr="009F2F03">
      <w:trPr>
        <w:trHeight w:val="288"/>
        <w:jc w:val="center"/>
      </w:trPr>
      <w:tc>
        <w:tcPr>
          <w:tcW w:w="6184" w:type="dxa"/>
        </w:tcPr>
        <w:p w14:paraId="55173944" w14:textId="77777777" w:rsidR="00151A96" w:rsidRPr="004D32D3" w:rsidRDefault="00151A96" w:rsidP="006813C1">
          <w:pPr>
            <w:pStyle w:val="Header"/>
            <w:jc w:val="center"/>
            <w:rPr>
              <w:rFonts w:eastAsia="Times New Roman"/>
              <w:sz w:val="26"/>
              <w:szCs w:val="26"/>
            </w:rPr>
          </w:pPr>
          <w:r w:rsidRPr="004D32D3">
            <w:rPr>
              <w:rFonts w:eastAsia="Times New Roman"/>
              <w:sz w:val="26"/>
              <w:szCs w:val="26"/>
              <w:lang w:val="en-US"/>
            </w:rPr>
            <w:t>Hội đồng Đạo đức- Bảng kiểm đánh giá hồ sơ NCYSH</w:t>
          </w:r>
        </w:p>
      </w:tc>
      <w:tc>
        <w:tcPr>
          <w:tcW w:w="2696" w:type="dxa"/>
        </w:tcPr>
        <w:p w14:paraId="76FCB9FF" w14:textId="77777777" w:rsidR="00151A96" w:rsidRPr="005B3BEC" w:rsidRDefault="005B3BEC" w:rsidP="005B3BEC">
          <w:pPr>
            <w:pStyle w:val="Header"/>
            <w:ind w:right="-144"/>
            <w:rPr>
              <w:rFonts w:eastAsia="Times New Roman"/>
              <w:bCs/>
              <w:sz w:val="26"/>
              <w:szCs w:val="26"/>
            </w:rPr>
          </w:pPr>
          <w:r w:rsidRPr="005B3BEC">
            <w:rPr>
              <w:rFonts w:eastAsia="Times New Roman"/>
              <w:bCs/>
              <w:sz w:val="20"/>
              <w:szCs w:val="26"/>
            </w:rPr>
            <w:t>ĐHYD-NCKH/QT.01/BM.08</w:t>
          </w:r>
        </w:p>
      </w:tc>
    </w:tr>
  </w:tbl>
  <w:p w14:paraId="1B0AF41B" w14:textId="77777777" w:rsidR="00151A96" w:rsidRDefault="00151A96" w:rsidP="00B6115A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70EDD"/>
    <w:multiLevelType w:val="hybridMultilevel"/>
    <w:tmpl w:val="E63E9BE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6C11CB"/>
    <w:multiLevelType w:val="hybridMultilevel"/>
    <w:tmpl w:val="8C4605D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546888"/>
    <w:multiLevelType w:val="hybridMultilevel"/>
    <w:tmpl w:val="706A13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2118C4"/>
    <w:multiLevelType w:val="hybridMultilevel"/>
    <w:tmpl w:val="D9065BE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9177BE"/>
    <w:multiLevelType w:val="hybridMultilevel"/>
    <w:tmpl w:val="6554C56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8264809">
    <w:abstractNumId w:val="3"/>
  </w:num>
  <w:num w:numId="2" w16cid:durableId="818960013">
    <w:abstractNumId w:val="0"/>
  </w:num>
  <w:num w:numId="3" w16cid:durableId="369646179">
    <w:abstractNumId w:val="4"/>
  </w:num>
  <w:num w:numId="4" w16cid:durableId="1498611847">
    <w:abstractNumId w:val="1"/>
  </w:num>
  <w:num w:numId="5" w16cid:durableId="19403274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6115A"/>
    <w:rsid w:val="00002614"/>
    <w:rsid w:val="00007B47"/>
    <w:rsid w:val="00012D2C"/>
    <w:rsid w:val="00014A92"/>
    <w:rsid w:val="00015F49"/>
    <w:rsid w:val="00020FBB"/>
    <w:rsid w:val="000219F3"/>
    <w:rsid w:val="00023AAE"/>
    <w:rsid w:val="000372D2"/>
    <w:rsid w:val="000379EB"/>
    <w:rsid w:val="00041CBB"/>
    <w:rsid w:val="000466B7"/>
    <w:rsid w:val="00050182"/>
    <w:rsid w:val="000505DD"/>
    <w:rsid w:val="00056509"/>
    <w:rsid w:val="00057DF6"/>
    <w:rsid w:val="0006082D"/>
    <w:rsid w:val="00060C98"/>
    <w:rsid w:val="00062503"/>
    <w:rsid w:val="00062828"/>
    <w:rsid w:val="0006404E"/>
    <w:rsid w:val="00064876"/>
    <w:rsid w:val="00065FB7"/>
    <w:rsid w:val="00067754"/>
    <w:rsid w:val="00071D90"/>
    <w:rsid w:val="00072658"/>
    <w:rsid w:val="000729DB"/>
    <w:rsid w:val="00091CFD"/>
    <w:rsid w:val="00091F03"/>
    <w:rsid w:val="00092199"/>
    <w:rsid w:val="000A0D26"/>
    <w:rsid w:val="000A3BB1"/>
    <w:rsid w:val="000A6357"/>
    <w:rsid w:val="000A63B1"/>
    <w:rsid w:val="000B2D2A"/>
    <w:rsid w:val="000B76C5"/>
    <w:rsid w:val="000C17B3"/>
    <w:rsid w:val="000C3654"/>
    <w:rsid w:val="000C5AC8"/>
    <w:rsid w:val="000C67D7"/>
    <w:rsid w:val="000E0736"/>
    <w:rsid w:val="000E082C"/>
    <w:rsid w:val="000E1EA8"/>
    <w:rsid w:val="000E3334"/>
    <w:rsid w:val="000E4CB1"/>
    <w:rsid w:val="000E6E95"/>
    <w:rsid w:val="000E7416"/>
    <w:rsid w:val="000E7AAC"/>
    <w:rsid w:val="000F05C0"/>
    <w:rsid w:val="000F3AD9"/>
    <w:rsid w:val="000F6D5F"/>
    <w:rsid w:val="000F761B"/>
    <w:rsid w:val="000F76A1"/>
    <w:rsid w:val="00100875"/>
    <w:rsid w:val="00110B2D"/>
    <w:rsid w:val="001112E4"/>
    <w:rsid w:val="001118EA"/>
    <w:rsid w:val="0011533A"/>
    <w:rsid w:val="001169A9"/>
    <w:rsid w:val="00117D9C"/>
    <w:rsid w:val="0012026A"/>
    <w:rsid w:val="0012200A"/>
    <w:rsid w:val="001221D7"/>
    <w:rsid w:val="00122394"/>
    <w:rsid w:val="001231B2"/>
    <w:rsid w:val="001374AF"/>
    <w:rsid w:val="001403B5"/>
    <w:rsid w:val="0014056E"/>
    <w:rsid w:val="00141687"/>
    <w:rsid w:val="001416BC"/>
    <w:rsid w:val="00143276"/>
    <w:rsid w:val="0014596C"/>
    <w:rsid w:val="00146A44"/>
    <w:rsid w:val="001479BB"/>
    <w:rsid w:val="00151258"/>
    <w:rsid w:val="00151A96"/>
    <w:rsid w:val="0015320A"/>
    <w:rsid w:val="001574D5"/>
    <w:rsid w:val="00160B54"/>
    <w:rsid w:val="0016149F"/>
    <w:rsid w:val="00163CAB"/>
    <w:rsid w:val="00165700"/>
    <w:rsid w:val="00167F85"/>
    <w:rsid w:val="0017011A"/>
    <w:rsid w:val="001703A6"/>
    <w:rsid w:val="00171338"/>
    <w:rsid w:val="001719D1"/>
    <w:rsid w:val="00171AE4"/>
    <w:rsid w:val="001765C2"/>
    <w:rsid w:val="001776D4"/>
    <w:rsid w:val="001777B0"/>
    <w:rsid w:val="00181F8E"/>
    <w:rsid w:val="001840BF"/>
    <w:rsid w:val="00186955"/>
    <w:rsid w:val="00191622"/>
    <w:rsid w:val="00195B68"/>
    <w:rsid w:val="001A1B9A"/>
    <w:rsid w:val="001A2A2D"/>
    <w:rsid w:val="001A517B"/>
    <w:rsid w:val="001A51CA"/>
    <w:rsid w:val="001A5583"/>
    <w:rsid w:val="001A5D4C"/>
    <w:rsid w:val="001A6022"/>
    <w:rsid w:val="001B3C81"/>
    <w:rsid w:val="001B3DA5"/>
    <w:rsid w:val="001B3E4E"/>
    <w:rsid w:val="001B5BCB"/>
    <w:rsid w:val="001B6D6E"/>
    <w:rsid w:val="001C14A0"/>
    <w:rsid w:val="001C302D"/>
    <w:rsid w:val="001C3829"/>
    <w:rsid w:val="001C7916"/>
    <w:rsid w:val="001D3681"/>
    <w:rsid w:val="001D514B"/>
    <w:rsid w:val="001E1721"/>
    <w:rsid w:val="001E21D2"/>
    <w:rsid w:val="001E57DA"/>
    <w:rsid w:val="001E596A"/>
    <w:rsid w:val="001E7EE2"/>
    <w:rsid w:val="001F0F14"/>
    <w:rsid w:val="001F3020"/>
    <w:rsid w:val="001F7570"/>
    <w:rsid w:val="002071ED"/>
    <w:rsid w:val="00207B09"/>
    <w:rsid w:val="002104F5"/>
    <w:rsid w:val="00210562"/>
    <w:rsid w:val="002149F9"/>
    <w:rsid w:val="00216B04"/>
    <w:rsid w:val="00217E94"/>
    <w:rsid w:val="00221133"/>
    <w:rsid w:val="002213E3"/>
    <w:rsid w:val="002225C3"/>
    <w:rsid w:val="00224CCF"/>
    <w:rsid w:val="002256B3"/>
    <w:rsid w:val="0022577F"/>
    <w:rsid w:val="00227A2B"/>
    <w:rsid w:val="002303D0"/>
    <w:rsid w:val="002304A7"/>
    <w:rsid w:val="00232FD9"/>
    <w:rsid w:val="002369D3"/>
    <w:rsid w:val="00241A81"/>
    <w:rsid w:val="00244497"/>
    <w:rsid w:val="00250927"/>
    <w:rsid w:val="00253AA7"/>
    <w:rsid w:val="00254286"/>
    <w:rsid w:val="0025798A"/>
    <w:rsid w:val="00257BBC"/>
    <w:rsid w:val="002611B4"/>
    <w:rsid w:val="00261651"/>
    <w:rsid w:val="00263A18"/>
    <w:rsid w:val="0026578A"/>
    <w:rsid w:val="002700A0"/>
    <w:rsid w:val="00272282"/>
    <w:rsid w:val="0027273B"/>
    <w:rsid w:val="00275218"/>
    <w:rsid w:val="00281879"/>
    <w:rsid w:val="00283B47"/>
    <w:rsid w:val="00283C37"/>
    <w:rsid w:val="00283DAD"/>
    <w:rsid w:val="00286931"/>
    <w:rsid w:val="00287C3E"/>
    <w:rsid w:val="00295958"/>
    <w:rsid w:val="002A71F0"/>
    <w:rsid w:val="002B14EA"/>
    <w:rsid w:val="002B2B68"/>
    <w:rsid w:val="002B5E5F"/>
    <w:rsid w:val="002B6437"/>
    <w:rsid w:val="002B7676"/>
    <w:rsid w:val="002C136F"/>
    <w:rsid w:val="002C21A5"/>
    <w:rsid w:val="002C3764"/>
    <w:rsid w:val="002C7E67"/>
    <w:rsid w:val="002D130E"/>
    <w:rsid w:val="002D2EDF"/>
    <w:rsid w:val="002E174B"/>
    <w:rsid w:val="002E204B"/>
    <w:rsid w:val="002E58D1"/>
    <w:rsid w:val="002E6881"/>
    <w:rsid w:val="002F063C"/>
    <w:rsid w:val="002F3761"/>
    <w:rsid w:val="002F6517"/>
    <w:rsid w:val="002F7873"/>
    <w:rsid w:val="003050D2"/>
    <w:rsid w:val="00305F41"/>
    <w:rsid w:val="00312F6F"/>
    <w:rsid w:val="003210BF"/>
    <w:rsid w:val="00321606"/>
    <w:rsid w:val="00325C94"/>
    <w:rsid w:val="003329F1"/>
    <w:rsid w:val="0033351A"/>
    <w:rsid w:val="003364D4"/>
    <w:rsid w:val="00336B13"/>
    <w:rsid w:val="00337613"/>
    <w:rsid w:val="003406B9"/>
    <w:rsid w:val="003439BD"/>
    <w:rsid w:val="003448E4"/>
    <w:rsid w:val="003500CE"/>
    <w:rsid w:val="00350EF3"/>
    <w:rsid w:val="00353CA0"/>
    <w:rsid w:val="003557AE"/>
    <w:rsid w:val="003603E0"/>
    <w:rsid w:val="00363DA7"/>
    <w:rsid w:val="00364D36"/>
    <w:rsid w:val="00367CDE"/>
    <w:rsid w:val="00372E3C"/>
    <w:rsid w:val="00375EBA"/>
    <w:rsid w:val="0039017E"/>
    <w:rsid w:val="003917C6"/>
    <w:rsid w:val="00391DDD"/>
    <w:rsid w:val="00392605"/>
    <w:rsid w:val="00395AEF"/>
    <w:rsid w:val="00397899"/>
    <w:rsid w:val="003A24CF"/>
    <w:rsid w:val="003A75AD"/>
    <w:rsid w:val="003B1CA5"/>
    <w:rsid w:val="003B3F18"/>
    <w:rsid w:val="003C343D"/>
    <w:rsid w:val="003C390B"/>
    <w:rsid w:val="003C3C5E"/>
    <w:rsid w:val="003D0B53"/>
    <w:rsid w:val="003D6E2C"/>
    <w:rsid w:val="003E1A8B"/>
    <w:rsid w:val="003E3539"/>
    <w:rsid w:val="003E5105"/>
    <w:rsid w:val="003E61CE"/>
    <w:rsid w:val="003E680A"/>
    <w:rsid w:val="003F45FE"/>
    <w:rsid w:val="003F5601"/>
    <w:rsid w:val="00421A30"/>
    <w:rsid w:val="00424011"/>
    <w:rsid w:val="00426D7E"/>
    <w:rsid w:val="00427153"/>
    <w:rsid w:val="00430594"/>
    <w:rsid w:val="00430F96"/>
    <w:rsid w:val="00435481"/>
    <w:rsid w:val="0043645B"/>
    <w:rsid w:val="00442084"/>
    <w:rsid w:val="00444BBE"/>
    <w:rsid w:val="0044657D"/>
    <w:rsid w:val="00454050"/>
    <w:rsid w:val="004560C3"/>
    <w:rsid w:val="0046461D"/>
    <w:rsid w:val="0047216F"/>
    <w:rsid w:val="004725F7"/>
    <w:rsid w:val="00472EF6"/>
    <w:rsid w:val="00476A0B"/>
    <w:rsid w:val="004928E4"/>
    <w:rsid w:val="0049589C"/>
    <w:rsid w:val="004A23A2"/>
    <w:rsid w:val="004A2945"/>
    <w:rsid w:val="004A49C1"/>
    <w:rsid w:val="004A59A4"/>
    <w:rsid w:val="004B079A"/>
    <w:rsid w:val="004B1F30"/>
    <w:rsid w:val="004C1028"/>
    <w:rsid w:val="004D26C4"/>
    <w:rsid w:val="004D32D3"/>
    <w:rsid w:val="004E3759"/>
    <w:rsid w:val="004E4845"/>
    <w:rsid w:val="004E4A98"/>
    <w:rsid w:val="004E741D"/>
    <w:rsid w:val="004F04F0"/>
    <w:rsid w:val="004F52F5"/>
    <w:rsid w:val="004F5B05"/>
    <w:rsid w:val="004F6D90"/>
    <w:rsid w:val="005040DD"/>
    <w:rsid w:val="00506742"/>
    <w:rsid w:val="005102A9"/>
    <w:rsid w:val="005260D6"/>
    <w:rsid w:val="005269DE"/>
    <w:rsid w:val="00526F00"/>
    <w:rsid w:val="00526FF5"/>
    <w:rsid w:val="00531F27"/>
    <w:rsid w:val="005373B0"/>
    <w:rsid w:val="005421F2"/>
    <w:rsid w:val="005438BD"/>
    <w:rsid w:val="00546E1A"/>
    <w:rsid w:val="0054771A"/>
    <w:rsid w:val="0055008E"/>
    <w:rsid w:val="005519A6"/>
    <w:rsid w:val="00552D1F"/>
    <w:rsid w:val="00552FE4"/>
    <w:rsid w:val="00555F0B"/>
    <w:rsid w:val="00565ACE"/>
    <w:rsid w:val="00567B91"/>
    <w:rsid w:val="00571E64"/>
    <w:rsid w:val="005729F1"/>
    <w:rsid w:val="00580808"/>
    <w:rsid w:val="005809C5"/>
    <w:rsid w:val="00581AFA"/>
    <w:rsid w:val="00581C36"/>
    <w:rsid w:val="0058413A"/>
    <w:rsid w:val="00586408"/>
    <w:rsid w:val="00587AC2"/>
    <w:rsid w:val="005929FD"/>
    <w:rsid w:val="005930AC"/>
    <w:rsid w:val="00593449"/>
    <w:rsid w:val="00594F81"/>
    <w:rsid w:val="005950D9"/>
    <w:rsid w:val="00596FB5"/>
    <w:rsid w:val="0059706A"/>
    <w:rsid w:val="005A20D9"/>
    <w:rsid w:val="005A2817"/>
    <w:rsid w:val="005A3322"/>
    <w:rsid w:val="005A3AD1"/>
    <w:rsid w:val="005B2CA2"/>
    <w:rsid w:val="005B2D68"/>
    <w:rsid w:val="005B3BEC"/>
    <w:rsid w:val="005B4071"/>
    <w:rsid w:val="005B7302"/>
    <w:rsid w:val="005B78DC"/>
    <w:rsid w:val="005C0392"/>
    <w:rsid w:val="005C206E"/>
    <w:rsid w:val="005C2AB6"/>
    <w:rsid w:val="005C36D1"/>
    <w:rsid w:val="005C5DDC"/>
    <w:rsid w:val="005C6427"/>
    <w:rsid w:val="005C7FBF"/>
    <w:rsid w:val="005F43C0"/>
    <w:rsid w:val="005F6167"/>
    <w:rsid w:val="005F75FB"/>
    <w:rsid w:val="005F79C0"/>
    <w:rsid w:val="006002C3"/>
    <w:rsid w:val="006012FD"/>
    <w:rsid w:val="00604168"/>
    <w:rsid w:val="00606274"/>
    <w:rsid w:val="006062AA"/>
    <w:rsid w:val="00620267"/>
    <w:rsid w:val="00620EC0"/>
    <w:rsid w:val="00622591"/>
    <w:rsid w:val="00623009"/>
    <w:rsid w:val="006244E6"/>
    <w:rsid w:val="00627EBE"/>
    <w:rsid w:val="006303FA"/>
    <w:rsid w:val="00630D7E"/>
    <w:rsid w:val="00631E7F"/>
    <w:rsid w:val="006339F0"/>
    <w:rsid w:val="00633D8F"/>
    <w:rsid w:val="00636F8C"/>
    <w:rsid w:val="00643BC4"/>
    <w:rsid w:val="00643C96"/>
    <w:rsid w:val="00647697"/>
    <w:rsid w:val="00647918"/>
    <w:rsid w:val="00647D7F"/>
    <w:rsid w:val="00650DDD"/>
    <w:rsid w:val="006556E9"/>
    <w:rsid w:val="006576BF"/>
    <w:rsid w:val="00657EB0"/>
    <w:rsid w:val="00660A75"/>
    <w:rsid w:val="00662AD4"/>
    <w:rsid w:val="006644BC"/>
    <w:rsid w:val="00666B9E"/>
    <w:rsid w:val="006727B3"/>
    <w:rsid w:val="006727E2"/>
    <w:rsid w:val="00675263"/>
    <w:rsid w:val="00675CC9"/>
    <w:rsid w:val="00677F48"/>
    <w:rsid w:val="006813C1"/>
    <w:rsid w:val="006815A0"/>
    <w:rsid w:val="00681DFD"/>
    <w:rsid w:val="00681DFE"/>
    <w:rsid w:val="006822B9"/>
    <w:rsid w:val="006829A7"/>
    <w:rsid w:val="0069054E"/>
    <w:rsid w:val="0069556A"/>
    <w:rsid w:val="00695B9C"/>
    <w:rsid w:val="006A0533"/>
    <w:rsid w:val="006A05CE"/>
    <w:rsid w:val="006A19B8"/>
    <w:rsid w:val="006A2D15"/>
    <w:rsid w:val="006A3A67"/>
    <w:rsid w:val="006A43CD"/>
    <w:rsid w:val="006A4840"/>
    <w:rsid w:val="006A5F24"/>
    <w:rsid w:val="006A7758"/>
    <w:rsid w:val="006B0C46"/>
    <w:rsid w:val="006B141F"/>
    <w:rsid w:val="006B1CA6"/>
    <w:rsid w:val="006B4FB6"/>
    <w:rsid w:val="006B6E24"/>
    <w:rsid w:val="006B7B42"/>
    <w:rsid w:val="006C1914"/>
    <w:rsid w:val="006C2980"/>
    <w:rsid w:val="006C3220"/>
    <w:rsid w:val="006C396F"/>
    <w:rsid w:val="006C5E52"/>
    <w:rsid w:val="006C6CFB"/>
    <w:rsid w:val="006D20E8"/>
    <w:rsid w:val="006E3208"/>
    <w:rsid w:val="006E5819"/>
    <w:rsid w:val="006E5F0E"/>
    <w:rsid w:val="006E7042"/>
    <w:rsid w:val="006F09DF"/>
    <w:rsid w:val="006F10DA"/>
    <w:rsid w:val="007046DD"/>
    <w:rsid w:val="007143A3"/>
    <w:rsid w:val="00714A90"/>
    <w:rsid w:val="00720DD5"/>
    <w:rsid w:val="00723C44"/>
    <w:rsid w:val="00724A77"/>
    <w:rsid w:val="007269E9"/>
    <w:rsid w:val="00727871"/>
    <w:rsid w:val="0073159A"/>
    <w:rsid w:val="007320BC"/>
    <w:rsid w:val="0073377A"/>
    <w:rsid w:val="00735C2B"/>
    <w:rsid w:val="00737297"/>
    <w:rsid w:val="00740166"/>
    <w:rsid w:val="007419C4"/>
    <w:rsid w:val="00741CBB"/>
    <w:rsid w:val="00742D34"/>
    <w:rsid w:val="00745721"/>
    <w:rsid w:val="007501B8"/>
    <w:rsid w:val="007503A2"/>
    <w:rsid w:val="007517C0"/>
    <w:rsid w:val="00752BEA"/>
    <w:rsid w:val="007561C3"/>
    <w:rsid w:val="00761DEC"/>
    <w:rsid w:val="007728D6"/>
    <w:rsid w:val="00772CAF"/>
    <w:rsid w:val="00773A7C"/>
    <w:rsid w:val="00774C4B"/>
    <w:rsid w:val="00776CA1"/>
    <w:rsid w:val="00780CFE"/>
    <w:rsid w:val="0078138A"/>
    <w:rsid w:val="00785A2A"/>
    <w:rsid w:val="00785F98"/>
    <w:rsid w:val="007959B6"/>
    <w:rsid w:val="007A01F0"/>
    <w:rsid w:val="007A06D1"/>
    <w:rsid w:val="007A0FF2"/>
    <w:rsid w:val="007A2A2E"/>
    <w:rsid w:val="007A43ED"/>
    <w:rsid w:val="007A7032"/>
    <w:rsid w:val="007A796A"/>
    <w:rsid w:val="007B1777"/>
    <w:rsid w:val="007B4537"/>
    <w:rsid w:val="007B6650"/>
    <w:rsid w:val="007B6BED"/>
    <w:rsid w:val="007B7151"/>
    <w:rsid w:val="007C0688"/>
    <w:rsid w:val="007C0C1F"/>
    <w:rsid w:val="007C1182"/>
    <w:rsid w:val="007C4679"/>
    <w:rsid w:val="007D0D50"/>
    <w:rsid w:val="007D1E5F"/>
    <w:rsid w:val="007D2C70"/>
    <w:rsid w:val="007D486A"/>
    <w:rsid w:val="007D4F5E"/>
    <w:rsid w:val="007D6F89"/>
    <w:rsid w:val="007E3A9B"/>
    <w:rsid w:val="007E5327"/>
    <w:rsid w:val="007F1D83"/>
    <w:rsid w:val="007F23B1"/>
    <w:rsid w:val="007F5CC9"/>
    <w:rsid w:val="007F6A61"/>
    <w:rsid w:val="00800E67"/>
    <w:rsid w:val="00801093"/>
    <w:rsid w:val="00804C29"/>
    <w:rsid w:val="00810611"/>
    <w:rsid w:val="008159ED"/>
    <w:rsid w:val="00822377"/>
    <w:rsid w:val="00822FBF"/>
    <w:rsid w:val="0082519C"/>
    <w:rsid w:val="00827EEA"/>
    <w:rsid w:val="00830D9B"/>
    <w:rsid w:val="008324AA"/>
    <w:rsid w:val="008423BE"/>
    <w:rsid w:val="008464F6"/>
    <w:rsid w:val="0084690D"/>
    <w:rsid w:val="00850051"/>
    <w:rsid w:val="00851480"/>
    <w:rsid w:val="0085197F"/>
    <w:rsid w:val="00852CBC"/>
    <w:rsid w:val="00852FDF"/>
    <w:rsid w:val="00856D95"/>
    <w:rsid w:val="0086162B"/>
    <w:rsid w:val="00862695"/>
    <w:rsid w:val="00862B08"/>
    <w:rsid w:val="00871307"/>
    <w:rsid w:val="008767AB"/>
    <w:rsid w:val="0088004B"/>
    <w:rsid w:val="008815F4"/>
    <w:rsid w:val="00886C92"/>
    <w:rsid w:val="00892CD1"/>
    <w:rsid w:val="008941F0"/>
    <w:rsid w:val="008972C3"/>
    <w:rsid w:val="00897826"/>
    <w:rsid w:val="00897E3E"/>
    <w:rsid w:val="008A355B"/>
    <w:rsid w:val="008A79BD"/>
    <w:rsid w:val="008C310F"/>
    <w:rsid w:val="008C3BEE"/>
    <w:rsid w:val="008D5B35"/>
    <w:rsid w:val="008E259B"/>
    <w:rsid w:val="008E5479"/>
    <w:rsid w:val="008E5759"/>
    <w:rsid w:val="008E5A92"/>
    <w:rsid w:val="008E6885"/>
    <w:rsid w:val="008E7135"/>
    <w:rsid w:val="008E7CA2"/>
    <w:rsid w:val="00902A99"/>
    <w:rsid w:val="00903FB8"/>
    <w:rsid w:val="009049B6"/>
    <w:rsid w:val="00906B89"/>
    <w:rsid w:val="00912B5A"/>
    <w:rsid w:val="00914893"/>
    <w:rsid w:val="009167A9"/>
    <w:rsid w:val="009179EA"/>
    <w:rsid w:val="009228C1"/>
    <w:rsid w:val="009248DB"/>
    <w:rsid w:val="00924F64"/>
    <w:rsid w:val="00930ECB"/>
    <w:rsid w:val="00931B93"/>
    <w:rsid w:val="00931EDE"/>
    <w:rsid w:val="0094209F"/>
    <w:rsid w:val="0094676B"/>
    <w:rsid w:val="0094707C"/>
    <w:rsid w:val="009500D5"/>
    <w:rsid w:val="00950DDE"/>
    <w:rsid w:val="009534EB"/>
    <w:rsid w:val="00960405"/>
    <w:rsid w:val="009632FA"/>
    <w:rsid w:val="009650A9"/>
    <w:rsid w:val="0096647F"/>
    <w:rsid w:val="00967513"/>
    <w:rsid w:val="0097339F"/>
    <w:rsid w:val="00976B93"/>
    <w:rsid w:val="009865C5"/>
    <w:rsid w:val="009922A9"/>
    <w:rsid w:val="00994047"/>
    <w:rsid w:val="009978F6"/>
    <w:rsid w:val="009A3102"/>
    <w:rsid w:val="009A6CE7"/>
    <w:rsid w:val="009A7F68"/>
    <w:rsid w:val="009B1114"/>
    <w:rsid w:val="009B75E2"/>
    <w:rsid w:val="009B77DE"/>
    <w:rsid w:val="009C0A9C"/>
    <w:rsid w:val="009C36A4"/>
    <w:rsid w:val="009C4CBA"/>
    <w:rsid w:val="009D234A"/>
    <w:rsid w:val="009D3128"/>
    <w:rsid w:val="009D4E27"/>
    <w:rsid w:val="009D6183"/>
    <w:rsid w:val="009D6432"/>
    <w:rsid w:val="009E02C6"/>
    <w:rsid w:val="009E11E2"/>
    <w:rsid w:val="009E639F"/>
    <w:rsid w:val="009E75CA"/>
    <w:rsid w:val="009F2F03"/>
    <w:rsid w:val="009F71CB"/>
    <w:rsid w:val="00A011FB"/>
    <w:rsid w:val="00A014E1"/>
    <w:rsid w:val="00A05E3D"/>
    <w:rsid w:val="00A11ECD"/>
    <w:rsid w:val="00A15E80"/>
    <w:rsid w:val="00A16E40"/>
    <w:rsid w:val="00A176AE"/>
    <w:rsid w:val="00A20056"/>
    <w:rsid w:val="00A2330E"/>
    <w:rsid w:val="00A23472"/>
    <w:rsid w:val="00A24849"/>
    <w:rsid w:val="00A32AC4"/>
    <w:rsid w:val="00A33D02"/>
    <w:rsid w:val="00A4114A"/>
    <w:rsid w:val="00A45E4D"/>
    <w:rsid w:val="00A5075C"/>
    <w:rsid w:val="00A5631A"/>
    <w:rsid w:val="00A577B6"/>
    <w:rsid w:val="00A611EF"/>
    <w:rsid w:val="00A75D57"/>
    <w:rsid w:val="00A8350C"/>
    <w:rsid w:val="00A83DB9"/>
    <w:rsid w:val="00A86A2E"/>
    <w:rsid w:val="00A87C4E"/>
    <w:rsid w:val="00AA4112"/>
    <w:rsid w:val="00AA4908"/>
    <w:rsid w:val="00AA7409"/>
    <w:rsid w:val="00AA761E"/>
    <w:rsid w:val="00AB207D"/>
    <w:rsid w:val="00AC1E06"/>
    <w:rsid w:val="00AC40A6"/>
    <w:rsid w:val="00AC4B56"/>
    <w:rsid w:val="00AD021A"/>
    <w:rsid w:val="00AD5489"/>
    <w:rsid w:val="00AD65CA"/>
    <w:rsid w:val="00AE23CC"/>
    <w:rsid w:val="00AE27D3"/>
    <w:rsid w:val="00AE5BD6"/>
    <w:rsid w:val="00AE7991"/>
    <w:rsid w:val="00AF0E57"/>
    <w:rsid w:val="00AF12A5"/>
    <w:rsid w:val="00AF4232"/>
    <w:rsid w:val="00B01C9A"/>
    <w:rsid w:val="00B02751"/>
    <w:rsid w:val="00B03D20"/>
    <w:rsid w:val="00B047C8"/>
    <w:rsid w:val="00B05445"/>
    <w:rsid w:val="00B069EB"/>
    <w:rsid w:val="00B10CEA"/>
    <w:rsid w:val="00B1305B"/>
    <w:rsid w:val="00B175AD"/>
    <w:rsid w:val="00B21235"/>
    <w:rsid w:val="00B26235"/>
    <w:rsid w:val="00B30796"/>
    <w:rsid w:val="00B3148A"/>
    <w:rsid w:val="00B319B5"/>
    <w:rsid w:val="00B31D8D"/>
    <w:rsid w:val="00B36F0B"/>
    <w:rsid w:val="00B4045D"/>
    <w:rsid w:val="00B435FE"/>
    <w:rsid w:val="00B50A44"/>
    <w:rsid w:val="00B50ED7"/>
    <w:rsid w:val="00B56530"/>
    <w:rsid w:val="00B577CF"/>
    <w:rsid w:val="00B603DE"/>
    <w:rsid w:val="00B606AB"/>
    <w:rsid w:val="00B6115A"/>
    <w:rsid w:val="00B62761"/>
    <w:rsid w:val="00B67B29"/>
    <w:rsid w:val="00B70F60"/>
    <w:rsid w:val="00B773D7"/>
    <w:rsid w:val="00B77732"/>
    <w:rsid w:val="00B81725"/>
    <w:rsid w:val="00B8709A"/>
    <w:rsid w:val="00B873FA"/>
    <w:rsid w:val="00B92B99"/>
    <w:rsid w:val="00B935C7"/>
    <w:rsid w:val="00B949DC"/>
    <w:rsid w:val="00B95F30"/>
    <w:rsid w:val="00BB3446"/>
    <w:rsid w:val="00BB7555"/>
    <w:rsid w:val="00BC0E18"/>
    <w:rsid w:val="00BC32B5"/>
    <w:rsid w:val="00BC663A"/>
    <w:rsid w:val="00BD4C9E"/>
    <w:rsid w:val="00BD6297"/>
    <w:rsid w:val="00BE2422"/>
    <w:rsid w:val="00BE7661"/>
    <w:rsid w:val="00BF01DE"/>
    <w:rsid w:val="00BF38E0"/>
    <w:rsid w:val="00BF674D"/>
    <w:rsid w:val="00C016E9"/>
    <w:rsid w:val="00C03A42"/>
    <w:rsid w:val="00C10436"/>
    <w:rsid w:val="00C11D76"/>
    <w:rsid w:val="00C12671"/>
    <w:rsid w:val="00C212D8"/>
    <w:rsid w:val="00C27040"/>
    <w:rsid w:val="00C36FEF"/>
    <w:rsid w:val="00C413BD"/>
    <w:rsid w:val="00C45372"/>
    <w:rsid w:val="00C51A52"/>
    <w:rsid w:val="00C53D7A"/>
    <w:rsid w:val="00C55BF8"/>
    <w:rsid w:val="00C56F29"/>
    <w:rsid w:val="00C710B8"/>
    <w:rsid w:val="00C80189"/>
    <w:rsid w:val="00C82617"/>
    <w:rsid w:val="00C82F42"/>
    <w:rsid w:val="00C844E9"/>
    <w:rsid w:val="00C8761A"/>
    <w:rsid w:val="00C92A31"/>
    <w:rsid w:val="00C93DF6"/>
    <w:rsid w:val="00C945BA"/>
    <w:rsid w:val="00C96AF0"/>
    <w:rsid w:val="00CA0785"/>
    <w:rsid w:val="00CA2212"/>
    <w:rsid w:val="00CA3812"/>
    <w:rsid w:val="00CA57C2"/>
    <w:rsid w:val="00CB1251"/>
    <w:rsid w:val="00CB2F97"/>
    <w:rsid w:val="00CB3134"/>
    <w:rsid w:val="00CC78D1"/>
    <w:rsid w:val="00CD002B"/>
    <w:rsid w:val="00CD0C0F"/>
    <w:rsid w:val="00CE4C5C"/>
    <w:rsid w:val="00CE5472"/>
    <w:rsid w:val="00CE5B90"/>
    <w:rsid w:val="00CE69CF"/>
    <w:rsid w:val="00CF0DD2"/>
    <w:rsid w:val="00CF37A8"/>
    <w:rsid w:val="00CF4CAF"/>
    <w:rsid w:val="00CF786D"/>
    <w:rsid w:val="00D020DC"/>
    <w:rsid w:val="00D053C4"/>
    <w:rsid w:val="00D12014"/>
    <w:rsid w:val="00D14157"/>
    <w:rsid w:val="00D16739"/>
    <w:rsid w:val="00D16D50"/>
    <w:rsid w:val="00D2054F"/>
    <w:rsid w:val="00D205D7"/>
    <w:rsid w:val="00D24708"/>
    <w:rsid w:val="00D25372"/>
    <w:rsid w:val="00D26458"/>
    <w:rsid w:val="00D26BFD"/>
    <w:rsid w:val="00D27C19"/>
    <w:rsid w:val="00D3084C"/>
    <w:rsid w:val="00D31C17"/>
    <w:rsid w:val="00D320F5"/>
    <w:rsid w:val="00D409B2"/>
    <w:rsid w:val="00D40B4F"/>
    <w:rsid w:val="00D41212"/>
    <w:rsid w:val="00D436D4"/>
    <w:rsid w:val="00D60440"/>
    <w:rsid w:val="00D6286E"/>
    <w:rsid w:val="00D63988"/>
    <w:rsid w:val="00D63BF8"/>
    <w:rsid w:val="00D6474B"/>
    <w:rsid w:val="00D7365E"/>
    <w:rsid w:val="00D738FF"/>
    <w:rsid w:val="00D8291F"/>
    <w:rsid w:val="00D83317"/>
    <w:rsid w:val="00D84601"/>
    <w:rsid w:val="00D84CD8"/>
    <w:rsid w:val="00D92956"/>
    <w:rsid w:val="00D93142"/>
    <w:rsid w:val="00D940E9"/>
    <w:rsid w:val="00D94B1D"/>
    <w:rsid w:val="00DA044D"/>
    <w:rsid w:val="00DA1A83"/>
    <w:rsid w:val="00DA4E69"/>
    <w:rsid w:val="00DC05BD"/>
    <w:rsid w:val="00DC2DBF"/>
    <w:rsid w:val="00DC38E5"/>
    <w:rsid w:val="00DC6C4E"/>
    <w:rsid w:val="00DD3C16"/>
    <w:rsid w:val="00DD47CD"/>
    <w:rsid w:val="00DE0420"/>
    <w:rsid w:val="00DE08D2"/>
    <w:rsid w:val="00DE1B1A"/>
    <w:rsid w:val="00DE1ED4"/>
    <w:rsid w:val="00DF0C60"/>
    <w:rsid w:val="00DF1025"/>
    <w:rsid w:val="00DF1A58"/>
    <w:rsid w:val="00E05201"/>
    <w:rsid w:val="00E0642F"/>
    <w:rsid w:val="00E10A87"/>
    <w:rsid w:val="00E31BD9"/>
    <w:rsid w:val="00E31EC8"/>
    <w:rsid w:val="00E31FB5"/>
    <w:rsid w:val="00E338DC"/>
    <w:rsid w:val="00E33ED2"/>
    <w:rsid w:val="00E3572F"/>
    <w:rsid w:val="00E36C0B"/>
    <w:rsid w:val="00E40392"/>
    <w:rsid w:val="00E4215A"/>
    <w:rsid w:val="00E44583"/>
    <w:rsid w:val="00E447E4"/>
    <w:rsid w:val="00E60B79"/>
    <w:rsid w:val="00E81B48"/>
    <w:rsid w:val="00E81D28"/>
    <w:rsid w:val="00E83E12"/>
    <w:rsid w:val="00E86474"/>
    <w:rsid w:val="00E903C2"/>
    <w:rsid w:val="00E90560"/>
    <w:rsid w:val="00E9138F"/>
    <w:rsid w:val="00E93476"/>
    <w:rsid w:val="00EA0D76"/>
    <w:rsid w:val="00EA23D6"/>
    <w:rsid w:val="00EA28D6"/>
    <w:rsid w:val="00EA2BEA"/>
    <w:rsid w:val="00EA3F08"/>
    <w:rsid w:val="00EA6A1F"/>
    <w:rsid w:val="00EB35C9"/>
    <w:rsid w:val="00EB6588"/>
    <w:rsid w:val="00EB7B77"/>
    <w:rsid w:val="00EC0ADC"/>
    <w:rsid w:val="00EC287B"/>
    <w:rsid w:val="00EC5BEC"/>
    <w:rsid w:val="00EC6BF7"/>
    <w:rsid w:val="00EC7048"/>
    <w:rsid w:val="00EC735F"/>
    <w:rsid w:val="00ED0522"/>
    <w:rsid w:val="00ED261F"/>
    <w:rsid w:val="00ED543B"/>
    <w:rsid w:val="00ED635E"/>
    <w:rsid w:val="00EE0AE8"/>
    <w:rsid w:val="00EE2791"/>
    <w:rsid w:val="00EE5B88"/>
    <w:rsid w:val="00EE637B"/>
    <w:rsid w:val="00EE66AA"/>
    <w:rsid w:val="00EF0866"/>
    <w:rsid w:val="00EF16EF"/>
    <w:rsid w:val="00EF1F17"/>
    <w:rsid w:val="00EF36D5"/>
    <w:rsid w:val="00EF5ED4"/>
    <w:rsid w:val="00EF6A20"/>
    <w:rsid w:val="00F0338B"/>
    <w:rsid w:val="00F05429"/>
    <w:rsid w:val="00F05866"/>
    <w:rsid w:val="00F061FE"/>
    <w:rsid w:val="00F06F0B"/>
    <w:rsid w:val="00F07987"/>
    <w:rsid w:val="00F154CE"/>
    <w:rsid w:val="00F240B2"/>
    <w:rsid w:val="00F25717"/>
    <w:rsid w:val="00F362DD"/>
    <w:rsid w:val="00F37641"/>
    <w:rsid w:val="00F378D0"/>
    <w:rsid w:val="00F42706"/>
    <w:rsid w:val="00F45046"/>
    <w:rsid w:val="00F464A5"/>
    <w:rsid w:val="00F50C33"/>
    <w:rsid w:val="00F5189F"/>
    <w:rsid w:val="00F52CA1"/>
    <w:rsid w:val="00F536D3"/>
    <w:rsid w:val="00F55241"/>
    <w:rsid w:val="00F55D99"/>
    <w:rsid w:val="00F5626F"/>
    <w:rsid w:val="00F56582"/>
    <w:rsid w:val="00F60DE5"/>
    <w:rsid w:val="00F62142"/>
    <w:rsid w:val="00F660B2"/>
    <w:rsid w:val="00F71121"/>
    <w:rsid w:val="00F714D9"/>
    <w:rsid w:val="00F72B4C"/>
    <w:rsid w:val="00F735F2"/>
    <w:rsid w:val="00F779FA"/>
    <w:rsid w:val="00F82C9F"/>
    <w:rsid w:val="00F915C3"/>
    <w:rsid w:val="00F91F59"/>
    <w:rsid w:val="00F93BE7"/>
    <w:rsid w:val="00F94147"/>
    <w:rsid w:val="00F94323"/>
    <w:rsid w:val="00F97E83"/>
    <w:rsid w:val="00FA5093"/>
    <w:rsid w:val="00FB4E6D"/>
    <w:rsid w:val="00FB5660"/>
    <w:rsid w:val="00FC0FC4"/>
    <w:rsid w:val="00FC3D13"/>
    <w:rsid w:val="00FD2991"/>
    <w:rsid w:val="00FD3D6D"/>
    <w:rsid w:val="00FD5007"/>
    <w:rsid w:val="00FD5421"/>
    <w:rsid w:val="00FE2009"/>
    <w:rsid w:val="00FE2AEE"/>
    <w:rsid w:val="00FE478A"/>
    <w:rsid w:val="00FE5476"/>
    <w:rsid w:val="00FE5F0D"/>
    <w:rsid w:val="00FE77E4"/>
    <w:rsid w:val="00FF09DF"/>
    <w:rsid w:val="00FF2B92"/>
    <w:rsid w:val="00FF2F83"/>
    <w:rsid w:val="00FF32FC"/>
    <w:rsid w:val="00FF5390"/>
    <w:rsid w:val="00FF59F8"/>
    <w:rsid w:val="00FF5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95A2164"/>
  <w15:chartTrackingRefBased/>
  <w15:docId w15:val="{EEFF4263-C9F5-47C4-9CD3-A2A7B495D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053C4"/>
    <w:rPr>
      <w:sz w:val="24"/>
      <w:szCs w:val="24"/>
      <w:lang w:val="en-AU"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6F29"/>
    <w:pPr>
      <w:ind w:left="720"/>
      <w:contextualSpacing/>
    </w:pPr>
  </w:style>
  <w:style w:type="character" w:styleId="PlaceholderText">
    <w:name w:val="Placeholder Text"/>
    <w:uiPriority w:val="99"/>
    <w:semiHidden/>
    <w:rsid w:val="00EF6A20"/>
    <w:rPr>
      <w:color w:val="808080"/>
    </w:rPr>
  </w:style>
  <w:style w:type="table" w:styleId="TableGrid">
    <w:name w:val="Table Grid"/>
    <w:basedOn w:val="TableNormal"/>
    <w:rsid w:val="00EF6A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B6115A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B6115A"/>
    <w:rPr>
      <w:sz w:val="24"/>
      <w:szCs w:val="24"/>
      <w:lang w:val="en-AU" w:eastAsia="en-AU"/>
    </w:rPr>
  </w:style>
  <w:style w:type="paragraph" w:styleId="Footer">
    <w:name w:val="footer"/>
    <w:basedOn w:val="Normal"/>
    <w:link w:val="FooterChar"/>
    <w:rsid w:val="00B6115A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B6115A"/>
    <w:rPr>
      <w:sz w:val="24"/>
      <w:szCs w:val="24"/>
      <w:lang w:val="en-AU" w:eastAsia="en-AU"/>
    </w:rPr>
  </w:style>
  <w:style w:type="paragraph" w:styleId="BalloonText">
    <w:name w:val="Balloon Text"/>
    <w:basedOn w:val="Normal"/>
    <w:link w:val="BalloonTextChar"/>
    <w:rsid w:val="00B6115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B6115A"/>
    <w:rPr>
      <w:rFonts w:ascii="Tahoma" w:hAnsi="Tahoma" w:cs="Tahoma"/>
      <w:sz w:val="16"/>
      <w:szCs w:val="16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830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Hoi%20dong%20dao%20duc\Hoi_dong_dao_duc-2016-06-15\Hoi%20dong%20dao%20duc\Hoi%20dong%20dao%20duc\Hoi%20dong%20Dao%20duc_Ban%20giao\Ho%20so%20gui%20den%20HDDD\Ho%20so%20HDDD_2016\Ban%20nhan%20xe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EDACA3-2041-4369-A353-747363D57C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Ban nhan xet.dot</Template>
  <TotalTime>0</TotalTime>
  <Pages>3</Pages>
  <Words>581</Words>
  <Characters>3317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Hội đồng Đạo đức- Bảng kiểm đánh giá hồ sơ NCYSH</vt:lpstr>
    </vt:vector>
  </TitlesOfParts>
  <Company>Hewlett-Packard Company</Company>
  <LinksUpToDate>false</LinksUpToDate>
  <CharactersWithSpaces>3891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Hội đồng Đạo đức- Bảng kiểm đánh giá hồ sơ NCYSH</dc:title>
  <dc:subject/>
  <dc:creator>DHYTCC29</dc:creator>
  <cp:keywords/>
  <cp:lastModifiedBy>Nguyen Trung Kien</cp:lastModifiedBy>
  <cp:revision>3</cp:revision>
  <cp:lastPrinted>2024-04-24T07:54:00Z</cp:lastPrinted>
  <dcterms:created xsi:type="dcterms:W3CDTF">2026-08-22T05:41:00Z</dcterms:created>
  <dcterms:modified xsi:type="dcterms:W3CDTF">2026-08-27T02:03:00Z</dcterms:modified>
</cp:coreProperties>
</file>